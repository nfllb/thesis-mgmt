
<file path=[Content_Types].xml><?xml version="1.0" encoding="utf-8"?>
<Types xmlns="http://schemas.openxmlformats.org/package/2006/content-types"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3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8.jpg" ContentType="image/jpeg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30.jp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AFEEC" w14:textId="77777777" w:rsidR="00C82E38" w:rsidRPr="00C82E38" w:rsidRDefault="00CD7577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D7577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0" distR="0" simplePos="0" relativeHeight="251665408" behindDoc="0" locked="1" layoutInCell="1" allowOverlap="1" wp14:anchorId="399C9724" wp14:editId="475F070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486400" cy="137160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59751" w14:textId="71D6E5B4" w:rsidR="007E7649" w:rsidRPr="00BC6CC3" w:rsidRDefault="00183BA1" w:rsidP="00BC6CC3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  <w:t>${Title}</w:t>
                            </w:r>
                          </w:p>
                          <w:p w14:paraId="74EAAD2E" w14:textId="77777777" w:rsidR="007E7649" w:rsidRPr="00BC6CC3" w:rsidRDefault="007E7649" w:rsidP="00BC6CC3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A02A4BC" w14:textId="77777777" w:rsidR="007E7649" w:rsidRPr="00BC6CC3" w:rsidRDefault="007E7649" w:rsidP="00BC6CC3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0276B736" w14:textId="77777777" w:rsidR="007E7649" w:rsidRPr="00BC6CC3" w:rsidRDefault="007E7649" w:rsidP="00BC6CC3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1F5F5036" w14:textId="77777777" w:rsidR="007E7649" w:rsidRDefault="007E7649" w:rsidP="00CD7577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9C97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6in;height:108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" stroked="f">
                <v:textbox>
                  <w:txbxContent>
                    <w:p w14:paraId="1AE59751" w14:textId="71D6E5B4" w:rsidR="007E7649" w:rsidRPr="00BC6CC3" w:rsidRDefault="00183BA1" w:rsidP="00BC6CC3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  <w:t>${Title}</w:t>
                      </w:r>
                    </w:p>
                    <w:p w14:paraId="74EAAD2E" w14:textId="77777777" w:rsidR="007E7649" w:rsidRPr="00BC6CC3" w:rsidRDefault="007E7649" w:rsidP="00BC6CC3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</w:p>
                    <w:p w14:paraId="6A02A4BC" w14:textId="77777777" w:rsidR="007E7649" w:rsidRPr="00BC6CC3" w:rsidRDefault="007E7649" w:rsidP="00BC6CC3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</w:p>
                    <w:p w14:paraId="0276B736" w14:textId="77777777" w:rsidR="007E7649" w:rsidRPr="00BC6CC3" w:rsidRDefault="007E7649" w:rsidP="00BC6CC3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</w:p>
                    <w:p w14:paraId="1F5F5036" w14:textId="77777777" w:rsidR="007E7649" w:rsidRDefault="007E7649" w:rsidP="00CD7577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b/>
                          <w:sz w:val="24"/>
                        </w:rPr>
                      </w:pPr>
                    </w:p>
                  </w:txbxContent>
                </v:textbox>
                <w10:wrap type="square"/>
                <w10:anchorlock/>
              </v:shape>
            </w:pict>
          </mc:Fallback>
        </mc:AlternateContent>
      </w:r>
      <w:r w:rsidR="00C82E38" w:rsidRPr="00C82E38">
        <w:rPr>
          <w:rFonts w:ascii="Cambria" w:hAnsi="Cambria"/>
          <w:sz w:val="24"/>
          <w:szCs w:val="24"/>
        </w:rPr>
        <w:t xml:space="preserve">A </w:t>
      </w:r>
      <w:sdt>
        <w:sdtPr>
          <w:rPr>
            <w:rFonts w:ascii="Cambria" w:hAnsi="Cambria"/>
            <w:sz w:val="24"/>
            <w:szCs w:val="24"/>
          </w:rPr>
          <w:id w:val="-1644030327"/>
          <w:placeholder>
            <w:docPart w:val="78CC2B423F9B4AE2A44667971BF66F9B"/>
          </w:placeholder>
          <w:showingPlcHdr/>
          <w:dropDownList>
            <w:listItem w:value="Choose an item."/>
            <w:listItem w:displayText="Thesis" w:value="Thesis"/>
            <w:listItem w:displayText="Capstone" w:value="Capstone"/>
          </w:dropDownList>
        </w:sdtPr>
        <w:sdtContent>
          <w:r>
            <w:rPr>
              <w:rStyle w:val="PlaceholderText"/>
              <w:rFonts w:ascii="Cambria" w:eastAsiaTheme="minorHAnsi" w:hAnsi="Cambria"/>
              <w:sz w:val="24"/>
              <w:szCs w:val="24"/>
            </w:rPr>
            <w:t>______________</w:t>
          </w:r>
        </w:sdtContent>
      </w:sdt>
      <w:r w:rsidR="00B77C81">
        <w:rPr>
          <w:rFonts w:ascii="Cambria" w:hAnsi="Cambria"/>
          <w:sz w:val="24"/>
          <w:szCs w:val="24"/>
        </w:rPr>
        <w:t xml:space="preserve"> Proposal </w:t>
      </w:r>
      <w:r w:rsidR="00C82E38" w:rsidRPr="00C82E38">
        <w:rPr>
          <w:rFonts w:ascii="Cambria" w:hAnsi="Cambria"/>
          <w:sz w:val="24"/>
          <w:szCs w:val="24"/>
        </w:rPr>
        <w:t xml:space="preserve">Presented to the Faculty of the </w:t>
      </w:r>
    </w:p>
    <w:p w14:paraId="5F326F30" w14:textId="77777777" w:rsidR="00C82E38" w:rsidRDefault="00360A17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School of</w:t>
      </w:r>
      <w:r w:rsidR="00C82E38" w:rsidRPr="00C82E38">
        <w:rPr>
          <w:rFonts w:ascii="Cambria" w:hAnsi="Cambria"/>
          <w:sz w:val="24"/>
          <w:szCs w:val="24"/>
        </w:rPr>
        <w:t xml:space="preserve"> Engineering, Architecture and Information Technology</w:t>
      </w:r>
    </w:p>
    <w:p w14:paraId="2CE05AE8" w14:textId="2DAE1C93" w:rsidR="00B77C81" w:rsidRPr="00C82E38" w:rsidRDefault="00B77C81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Department of </w:t>
      </w:r>
      <w:r w:rsidR="00183BA1">
        <w:rPr>
          <w:rFonts w:ascii="Cambria" w:hAnsi="Cambria"/>
          <w:sz w:val="24"/>
          <w:szCs w:val="24"/>
        </w:rPr>
        <w:t>${Course</w:t>
      </w:r>
      <w:r w:rsidR="00840B1C">
        <w:rPr>
          <w:rFonts w:ascii="Cambria" w:hAnsi="Cambria"/>
          <w:sz w:val="24"/>
          <w:szCs w:val="24"/>
        </w:rPr>
        <w:t>}</w:t>
      </w:r>
    </w:p>
    <w:p w14:paraId="360C4149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Saint Mary’s University</w:t>
      </w:r>
    </w:p>
    <w:p w14:paraId="0F31608B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Bayombong, Nueva Vizcaya</w:t>
      </w:r>
    </w:p>
    <w:p w14:paraId="745171DC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7389FC0E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</w:p>
    <w:p w14:paraId="0F979E19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In Partial Fulfillment of the Requirements for the Degree</w:t>
      </w:r>
    </w:p>
    <w:p w14:paraId="4698E60B" w14:textId="1BF274C8" w:rsidR="00C82E38" w:rsidRPr="00C82E38" w:rsidRDefault="00C82E38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 xml:space="preserve">Bachelor of Science in </w:t>
      </w:r>
      <w:r w:rsidR="00840B1C">
        <w:rPr>
          <w:rFonts w:ascii="Cambria" w:hAnsi="Cambria"/>
          <w:sz w:val="24"/>
          <w:szCs w:val="24"/>
        </w:rPr>
        <w:t>${Course}</w:t>
      </w:r>
    </w:p>
    <w:p w14:paraId="72BE2057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02EB9C79" w14:textId="77777777" w:rsidR="005E2225" w:rsidRDefault="005E2225" w:rsidP="00272C90">
      <w:pPr>
        <w:tabs>
          <w:tab w:val="left" w:pos="7020"/>
        </w:tabs>
        <w:spacing w:line="360" w:lineRule="auto"/>
        <w:rPr>
          <w:rFonts w:ascii="Cambria" w:hAnsi="Cambria"/>
          <w:sz w:val="24"/>
          <w:szCs w:val="24"/>
        </w:rPr>
      </w:pPr>
    </w:p>
    <w:p w14:paraId="23DE92F8" w14:textId="77777777" w:rsidR="00C82E38" w:rsidRPr="00C82E38" w:rsidRDefault="008F544F" w:rsidP="00272C90">
      <w:pPr>
        <w:tabs>
          <w:tab w:val="left" w:pos="7020"/>
        </w:tabs>
        <w:spacing w:line="360" w:lineRule="auto"/>
        <w:rPr>
          <w:rFonts w:ascii="Cambria" w:hAnsi="Cambria"/>
          <w:sz w:val="24"/>
          <w:szCs w:val="24"/>
        </w:rPr>
      </w:pPr>
      <w:r w:rsidRPr="008F544F">
        <w:rPr>
          <w:rFonts w:ascii="Cambria" w:hAnsi="Cambria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0" distR="0" simplePos="0" relativeHeight="251663360" behindDoc="0" locked="1" layoutInCell="1" allowOverlap="0" wp14:anchorId="239DBEA3" wp14:editId="75A728EF">
                <wp:simplePos x="0" y="0"/>
                <wp:positionH relativeFrom="margin">
                  <wp:posOffset>0</wp:posOffset>
                </wp:positionH>
                <wp:positionV relativeFrom="page">
                  <wp:posOffset>5485765</wp:posOffset>
                </wp:positionV>
                <wp:extent cx="5486400" cy="3383280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338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2161E" w14:textId="77777777" w:rsidR="00AD26B7" w:rsidRDefault="00AD26B7" w:rsidP="008F544F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${Student_MultiLine}</w:t>
                            </w:r>
                          </w:p>
                          <w:p w14:paraId="58E771CA" w14:textId="5AA96705" w:rsidR="00840B1C" w:rsidRPr="008F544F" w:rsidRDefault="00840B1C" w:rsidP="008F544F">
                            <w:pPr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${Adviser}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9DBEA3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431.95pt;width:6in;height:266.4pt;z-index:251663360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" o:allowoverlap="f" stroked="f">
                <v:textbox>
                  <w:txbxContent>
                    <w:p w14:paraId="2FE2161E" w14:textId="77777777" w:rsidR="00AD26B7" w:rsidRDefault="00AD26B7" w:rsidP="008F544F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${Student_MultiLine}</w:t>
                      </w:r>
                    </w:p>
                    <w:p w14:paraId="58E771CA" w14:textId="5AA96705" w:rsidR="00840B1C" w:rsidRPr="008F544F" w:rsidRDefault="00840B1C" w:rsidP="008F544F">
                      <w:pPr>
                        <w:spacing w:line="360" w:lineRule="auto"/>
                        <w:jc w:val="center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>${Adviser}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</w:p>
    <w:p w14:paraId="2CB8F2BD" w14:textId="77777777" w:rsidR="008F544F" w:rsidRPr="00C82E38" w:rsidRDefault="008F544F" w:rsidP="00272C90">
      <w:pPr>
        <w:spacing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sz w:val="24"/>
          <w:szCs w:val="24"/>
        </w:rPr>
        <w:t>May 2023</w:t>
      </w:r>
    </w:p>
    <w:p w14:paraId="4E450172" w14:textId="77777777" w:rsidR="00315ED2" w:rsidRDefault="00315ED2" w:rsidP="00272C90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  <w:sectPr w:rsidR="00315ED2" w:rsidSect="00882E8A">
          <w:headerReference w:type="default" r:id="rId7"/>
          <w:pgSz w:w="12240" w:h="15840" w:code="1"/>
          <w:pgMar w:top="1440" w:right="1440" w:bottom="1440" w:left="2160" w:header="0" w:footer="0" w:gutter="0"/>
          <w:pgNumType w:fmt="lowerRoman"/>
          <w:cols w:space="720"/>
          <w:titlePg/>
          <w:docGrid w:linePitch="360"/>
        </w:sectPr>
      </w:pPr>
    </w:p>
    <w:p w14:paraId="48554283" w14:textId="77777777" w:rsidR="004F6730" w:rsidRDefault="0023173F" w:rsidP="00272C90">
      <w:pPr>
        <w:spacing w:after="16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TABLE OF CONTENTS</w:t>
      </w:r>
    </w:p>
    <w:p w14:paraId="09E57C1A" w14:textId="77777777" w:rsidR="0023173F" w:rsidRPr="00C82E38" w:rsidRDefault="0023173F" w:rsidP="00272C90">
      <w:pPr>
        <w:spacing w:line="360" w:lineRule="auto"/>
        <w:rPr>
          <w:rFonts w:ascii="Cambria" w:hAnsi="Cambria"/>
          <w:b/>
          <w:sz w:val="24"/>
          <w:szCs w:val="24"/>
        </w:rPr>
      </w:pPr>
    </w:p>
    <w:p w14:paraId="43D6A31F" w14:textId="77777777" w:rsidR="00C82E38" w:rsidRPr="0023173F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Title Page </w:t>
      </w:r>
      <w:r w:rsidRPr="0023173F">
        <w:rPr>
          <w:rFonts w:ascii="Cambria" w:hAnsi="Cambria"/>
          <w:sz w:val="24"/>
          <w:szCs w:val="24"/>
        </w:rPr>
        <w:tab/>
      </w:r>
      <w:r w:rsidR="0023173F">
        <w:rPr>
          <w:rFonts w:ascii="Cambria" w:hAnsi="Cambria"/>
          <w:sz w:val="24"/>
          <w:szCs w:val="24"/>
        </w:rPr>
        <w:t xml:space="preserve"> </w:t>
      </w:r>
      <w:r w:rsidRPr="0023173F">
        <w:rPr>
          <w:rFonts w:ascii="Cambria" w:hAnsi="Cambria"/>
          <w:sz w:val="24"/>
          <w:szCs w:val="24"/>
        </w:rPr>
        <w:t>i</w:t>
      </w:r>
    </w:p>
    <w:p w14:paraId="1C3CC683" w14:textId="77777777" w:rsidR="00C82E38" w:rsidRPr="0023173F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Table of Contents </w:t>
      </w:r>
      <w:r w:rsidRPr="0023173F">
        <w:rPr>
          <w:rFonts w:ascii="Cambria" w:hAnsi="Cambria"/>
          <w:sz w:val="24"/>
          <w:szCs w:val="24"/>
        </w:rPr>
        <w:tab/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629858CB" w14:textId="77777777" w:rsidR="00C82E38" w:rsidRPr="0023173F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List of Figures </w:t>
      </w:r>
      <w:r w:rsidRPr="0023173F">
        <w:rPr>
          <w:rFonts w:ascii="Cambria" w:hAnsi="Cambria"/>
          <w:sz w:val="24"/>
          <w:szCs w:val="24"/>
        </w:rPr>
        <w:tab/>
      </w:r>
      <w:r w:rsidR="005D07D7">
        <w:rPr>
          <w:rFonts w:ascii="Cambria" w:hAnsi="Cambria"/>
          <w:sz w:val="24"/>
          <w:szCs w:val="24"/>
        </w:rPr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09934F59" w14:textId="77777777" w:rsidR="004F6730" w:rsidRPr="0023173F" w:rsidRDefault="004F6730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23173F">
        <w:rPr>
          <w:rFonts w:ascii="Cambria" w:hAnsi="Cambria"/>
          <w:sz w:val="24"/>
          <w:szCs w:val="24"/>
        </w:rPr>
        <w:t xml:space="preserve">List of Tables </w:t>
      </w:r>
      <w:r w:rsidRPr="0023173F">
        <w:rPr>
          <w:rFonts w:ascii="Cambria" w:hAnsi="Cambria"/>
          <w:sz w:val="24"/>
          <w:szCs w:val="24"/>
        </w:rPr>
        <w:tab/>
      </w:r>
      <w:r w:rsidR="005D07D7">
        <w:rPr>
          <w:rFonts w:ascii="Cambria" w:hAnsi="Cambria"/>
          <w:sz w:val="24"/>
          <w:szCs w:val="24"/>
        </w:rPr>
        <w:t xml:space="preserve"> </w:t>
      </w:r>
      <w:r w:rsidR="004A4626">
        <w:rPr>
          <w:rFonts w:ascii="Cambria" w:hAnsi="Cambria"/>
          <w:sz w:val="24"/>
          <w:szCs w:val="24"/>
        </w:rPr>
        <w:t>ii</w:t>
      </w:r>
    </w:p>
    <w:p w14:paraId="7357B683" w14:textId="77777777" w:rsid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</w:rPr>
      </w:pPr>
    </w:p>
    <w:p w14:paraId="0701ADBD" w14:textId="77777777" w:rsidR="00C82E38" w:rsidRPr="00901CA7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</w:t>
      </w:r>
      <w:r w:rsidRPr="00901CA7">
        <w:rPr>
          <w:rFonts w:ascii="Cambria" w:hAnsi="Cambria"/>
          <w:sz w:val="24"/>
          <w:szCs w:val="24"/>
        </w:rPr>
        <w:tab/>
        <w:t>INTRODUCTION</w:t>
      </w:r>
    </w:p>
    <w:p w14:paraId="6672DFBC" w14:textId="77777777" w:rsidR="00C82E38" w:rsidRP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Background of the Study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1</w:t>
      </w:r>
    </w:p>
    <w:p w14:paraId="5FFE125A" w14:textId="77777777" w:rsidR="00C82E38" w:rsidRP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3112E57B" w14:textId="77777777" w:rsidR="00C82E38" w:rsidRPr="00901CA7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CHAPTER II</w:t>
      </w:r>
      <w:r w:rsidRPr="00901CA7">
        <w:rPr>
          <w:rFonts w:ascii="Cambria" w:hAnsi="Cambria"/>
          <w:sz w:val="24"/>
          <w:szCs w:val="24"/>
        </w:rPr>
        <w:tab/>
        <w:t>METHODOLOGY</w:t>
      </w:r>
    </w:p>
    <w:p w14:paraId="3CFA70E8" w14:textId="77777777" w:rsidR="00C82E38" w:rsidRP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Data Gathering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 w:rsidR="00901CA7">
        <w:rPr>
          <w:rFonts w:ascii="Cambria" w:hAnsi="Cambria"/>
          <w:sz w:val="24"/>
          <w:szCs w:val="24"/>
          <w:highlight w:val="yellow"/>
        </w:rPr>
        <w:t>pp</w:t>
      </w:r>
    </w:p>
    <w:p w14:paraId="6ECA4A39" w14:textId="77777777" w:rsidR="00C82E38" w:rsidRDefault="00C82E38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  <w:highlight w:val="yellow"/>
        </w:rPr>
      </w:pPr>
      <w:r w:rsidRPr="00C82E38">
        <w:rPr>
          <w:rFonts w:ascii="Cambria" w:hAnsi="Cambria"/>
          <w:sz w:val="24"/>
          <w:szCs w:val="24"/>
          <w:highlight w:val="yellow"/>
        </w:rPr>
        <w:t xml:space="preserve">Data Analysis </w:t>
      </w:r>
      <w:r w:rsidRPr="00C82E38">
        <w:rPr>
          <w:rFonts w:ascii="Cambria" w:hAnsi="Cambria"/>
          <w:sz w:val="24"/>
          <w:szCs w:val="24"/>
          <w:highlight w:val="yellow"/>
        </w:rPr>
        <w:tab/>
        <w:t xml:space="preserve"> </w:t>
      </w:r>
      <w:r w:rsidR="00901CA7">
        <w:rPr>
          <w:rFonts w:ascii="Cambria" w:hAnsi="Cambria"/>
          <w:sz w:val="24"/>
          <w:szCs w:val="24"/>
          <w:highlight w:val="yellow"/>
        </w:rPr>
        <w:t>pp</w:t>
      </w:r>
    </w:p>
    <w:p w14:paraId="618E53A8" w14:textId="77777777" w:rsidR="00F22F64" w:rsidRPr="00901CA7" w:rsidRDefault="00F22F64" w:rsidP="00272C90">
      <w:pPr>
        <w:tabs>
          <w:tab w:val="right" w:leader="dot" w:pos="8640"/>
        </w:tabs>
        <w:spacing w:line="360" w:lineRule="auto"/>
        <w:ind w:left="360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 xml:space="preserve">Ethical Considerations </w:t>
      </w:r>
      <w:r w:rsidRPr="00901CA7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2C2C440D" w14:textId="77777777" w:rsidR="00C82E38" w:rsidRPr="00C82E38" w:rsidRDefault="00C82E38" w:rsidP="00272C90">
      <w:pPr>
        <w:tabs>
          <w:tab w:val="right" w:leader="dot" w:pos="7920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</w:p>
    <w:p w14:paraId="393B6F67" w14:textId="77777777" w:rsidR="00A36BB3" w:rsidRDefault="00901CA7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REFERENCES</w:t>
      </w:r>
      <w:r w:rsidR="00A36BB3" w:rsidRPr="00901CA7">
        <w:rPr>
          <w:rFonts w:ascii="Cambria" w:hAnsi="Cambria"/>
          <w:sz w:val="24"/>
          <w:szCs w:val="24"/>
        </w:rPr>
        <w:t xml:space="preserve"> </w:t>
      </w:r>
      <w:r w:rsidR="00A36BB3" w:rsidRPr="00901CA7">
        <w:rPr>
          <w:rFonts w:ascii="Cambria" w:hAnsi="Cambria"/>
          <w:sz w:val="24"/>
          <w:szCs w:val="24"/>
        </w:rPr>
        <w:tab/>
        <w:t xml:space="preserve"> </w:t>
      </w:r>
      <w:r>
        <w:rPr>
          <w:rFonts w:ascii="Cambria" w:hAnsi="Cambria"/>
          <w:sz w:val="24"/>
          <w:szCs w:val="24"/>
        </w:rPr>
        <w:t>pp</w:t>
      </w:r>
    </w:p>
    <w:p w14:paraId="382DA39A" w14:textId="77777777" w:rsidR="00901CA7" w:rsidRPr="00901CA7" w:rsidRDefault="00901CA7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</w:p>
    <w:p w14:paraId="49EA14F9" w14:textId="77777777" w:rsidR="00C82E38" w:rsidRPr="00901CA7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 xml:space="preserve">APPENDICES </w:t>
      </w:r>
      <w:r w:rsidRPr="00901CA7">
        <w:rPr>
          <w:rFonts w:ascii="Cambria" w:hAnsi="Cambria"/>
          <w:sz w:val="24"/>
          <w:szCs w:val="24"/>
        </w:rPr>
        <w:tab/>
        <w:t xml:space="preserve"> </w:t>
      </w:r>
      <w:r w:rsidR="00901CA7">
        <w:rPr>
          <w:rFonts w:ascii="Cambria" w:hAnsi="Cambria"/>
          <w:sz w:val="24"/>
          <w:szCs w:val="24"/>
        </w:rPr>
        <w:t>pp</w:t>
      </w:r>
    </w:p>
    <w:p w14:paraId="34337FFB" w14:textId="77777777" w:rsidR="0023173F" w:rsidRDefault="0023173F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Appendix </w:t>
      </w:r>
      <w:r w:rsidR="008752FE" w:rsidRPr="00C9595C">
        <w:rPr>
          <w:rFonts w:ascii="Cambria" w:hAnsi="Cambria"/>
          <w:sz w:val="24"/>
          <w:szCs w:val="24"/>
          <w:highlight w:val="yellow"/>
        </w:rPr>
        <w:t>X</w:t>
      </w:r>
      <w:r w:rsidRPr="00C9595C">
        <w:rPr>
          <w:rFonts w:ascii="Cambria" w:hAnsi="Cambria"/>
          <w:sz w:val="24"/>
          <w:szCs w:val="24"/>
          <w:highlight w:val="yellow"/>
        </w:rPr>
        <w:tab/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(pertinent appendices </w:t>
      </w:r>
      <w:r w:rsidR="00901CA7" w:rsidRPr="00C9595C">
        <w:rPr>
          <w:rFonts w:ascii="Cambria" w:hAnsi="Cambria"/>
          <w:i/>
          <w:sz w:val="24"/>
          <w:szCs w:val="24"/>
          <w:highlight w:val="yellow"/>
        </w:rPr>
        <w:t xml:space="preserve">as </w:t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per department, if there </w:t>
      </w:r>
      <w:r w:rsidR="00901CA7" w:rsidRPr="00C9595C">
        <w:rPr>
          <w:rFonts w:ascii="Cambria" w:hAnsi="Cambria"/>
          <w:i/>
          <w:sz w:val="24"/>
          <w:szCs w:val="24"/>
          <w:highlight w:val="yellow"/>
        </w:rPr>
        <w:t xml:space="preserve">are </w:t>
      </w:r>
      <w:r w:rsidRPr="00C9595C">
        <w:rPr>
          <w:rFonts w:ascii="Cambria" w:hAnsi="Cambria"/>
          <w:i/>
          <w:sz w:val="24"/>
          <w:szCs w:val="24"/>
          <w:highlight w:val="yellow"/>
        </w:rPr>
        <w:t xml:space="preserve">any) </w:t>
      </w:r>
      <w:r w:rsidRPr="00C9595C">
        <w:rPr>
          <w:rFonts w:ascii="Cambria" w:hAnsi="Cambria"/>
          <w:sz w:val="24"/>
          <w:szCs w:val="24"/>
          <w:highlight w:val="yellow"/>
        </w:rPr>
        <w:tab/>
      </w:r>
      <w:r w:rsidR="00901CA7" w:rsidRPr="00C9595C">
        <w:rPr>
          <w:rFonts w:ascii="Cambria" w:hAnsi="Cambria"/>
          <w:sz w:val="24"/>
          <w:szCs w:val="24"/>
          <w:highlight w:val="yellow"/>
        </w:rPr>
        <w:t xml:space="preserve"> pp</w:t>
      </w:r>
    </w:p>
    <w:p w14:paraId="36C18CC3" w14:textId="77777777" w:rsidR="00F724C8" w:rsidRP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F724C8">
        <w:rPr>
          <w:rFonts w:ascii="Cambria" w:hAnsi="Cambria"/>
          <w:sz w:val="24"/>
          <w:szCs w:val="24"/>
        </w:rPr>
        <w:tab/>
      </w:r>
      <w:r w:rsidR="00F724C8" w:rsidRPr="00F724C8">
        <w:rPr>
          <w:rFonts w:ascii="Cambria" w:hAnsi="Cambria"/>
          <w:sz w:val="24"/>
          <w:szCs w:val="24"/>
        </w:rPr>
        <w:t>Student Researcher’s Letter of Intent for Prospective Adviser-Promoter</w:t>
      </w:r>
      <w:r w:rsidR="00F724C8">
        <w:rPr>
          <w:rFonts w:ascii="Cambria" w:hAnsi="Cambria"/>
          <w:sz w:val="24"/>
          <w:szCs w:val="24"/>
        </w:rPr>
        <w:t xml:space="preserve"> 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3A41E0BE" w14:textId="77777777" w:rsidR="00F724C8" w:rsidRP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CE0BE9">
        <w:rPr>
          <w:rFonts w:ascii="Cambria" w:hAnsi="Cambria"/>
          <w:sz w:val="24"/>
          <w:szCs w:val="24"/>
        </w:rPr>
        <w:t xml:space="preserve">  </w:t>
      </w:r>
      <w:r>
        <w:rPr>
          <w:rFonts w:ascii="Cambria" w:hAnsi="Cambria"/>
          <w:sz w:val="24"/>
          <w:szCs w:val="24"/>
        </w:rPr>
        <w:t xml:space="preserve">  </w:t>
      </w:r>
      <w:r w:rsidR="000244BB">
        <w:rPr>
          <w:rFonts w:ascii="Cambria" w:hAnsi="Cambria"/>
          <w:sz w:val="24"/>
          <w:szCs w:val="24"/>
        </w:rPr>
        <w:t xml:space="preserve"> </w:t>
      </w:r>
      <w:r w:rsidR="00F724C8" w:rsidRPr="00F724C8">
        <w:rPr>
          <w:rFonts w:ascii="Cambria" w:hAnsi="Cambria"/>
          <w:sz w:val="24"/>
          <w:szCs w:val="24"/>
        </w:rPr>
        <w:t>Adviser-Promoter Acceptance Form</w:t>
      </w:r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0C57B2F1" w14:textId="77777777" w:rsidR="00F724C8" w:rsidRDefault="00957FE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Appendix </w:t>
      </w:r>
      <w:r w:rsidR="008752FE">
        <w:rPr>
          <w:rFonts w:ascii="Cambria" w:hAnsi="Cambria"/>
          <w:sz w:val="24"/>
          <w:szCs w:val="24"/>
        </w:rPr>
        <w:t>X</w:t>
      </w:r>
      <w:r w:rsidR="007C2D4D">
        <w:rPr>
          <w:rFonts w:ascii="Cambria" w:hAnsi="Cambria"/>
          <w:sz w:val="24"/>
          <w:szCs w:val="24"/>
        </w:rPr>
        <w:t xml:space="preserve">  </w:t>
      </w:r>
      <w:r w:rsidR="000244BB">
        <w:rPr>
          <w:rFonts w:ascii="Cambria" w:hAnsi="Cambria"/>
          <w:sz w:val="24"/>
          <w:szCs w:val="24"/>
        </w:rPr>
        <w:t xml:space="preserve">  </w:t>
      </w:r>
      <w:r w:rsidR="007C2D4D">
        <w:rPr>
          <w:rFonts w:ascii="Cambria" w:hAnsi="Cambria"/>
          <w:sz w:val="24"/>
          <w:szCs w:val="24"/>
        </w:rPr>
        <w:t xml:space="preserve"> </w:t>
      </w:r>
      <w:r w:rsidR="00F724C8" w:rsidRPr="00F724C8">
        <w:rPr>
          <w:rFonts w:ascii="Cambria" w:hAnsi="Cambria"/>
          <w:sz w:val="24"/>
          <w:szCs w:val="24"/>
        </w:rPr>
        <w:t>Agreement on Promotership</w:t>
      </w:r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1B7879D5" w14:textId="77777777" w:rsidR="00F724C8" w:rsidRPr="00F724C8" w:rsidRDefault="00F724C8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</w:t>
      </w:r>
      <w:r w:rsidR="00957FE8">
        <w:rPr>
          <w:rFonts w:ascii="Cambria" w:hAnsi="Cambria"/>
          <w:sz w:val="24"/>
          <w:szCs w:val="24"/>
        </w:rPr>
        <w:t xml:space="preserve">ppendix </w:t>
      </w:r>
      <w:r w:rsidR="008752FE">
        <w:rPr>
          <w:rFonts w:ascii="Cambria" w:hAnsi="Cambria"/>
          <w:sz w:val="24"/>
          <w:szCs w:val="24"/>
        </w:rPr>
        <w:t>X</w:t>
      </w:r>
      <w:r w:rsidR="00CE0BE9">
        <w:rPr>
          <w:rFonts w:ascii="Cambria" w:hAnsi="Cambria"/>
          <w:sz w:val="24"/>
          <w:szCs w:val="24"/>
        </w:rPr>
        <w:tab/>
      </w:r>
      <w:r w:rsidRPr="00F724C8">
        <w:rPr>
          <w:rFonts w:ascii="Cambria" w:hAnsi="Cambria"/>
          <w:sz w:val="24"/>
          <w:szCs w:val="24"/>
        </w:rPr>
        <w:t>Certificate of Approval</w:t>
      </w:r>
      <w:r w:rsidR="00CE0BE9">
        <w:rPr>
          <w:rFonts w:ascii="Cambria" w:hAnsi="Cambria"/>
          <w:sz w:val="24"/>
          <w:szCs w:val="24"/>
        </w:rPr>
        <w:t xml:space="preserve">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77E68F48" w14:textId="77777777" w:rsidR="00F724C8" w:rsidRDefault="008752FE" w:rsidP="00272C90">
      <w:pPr>
        <w:tabs>
          <w:tab w:val="right" w:leader="dot" w:pos="8640"/>
        </w:tabs>
        <w:spacing w:line="360" w:lineRule="auto"/>
        <w:ind w:left="1800" w:hanging="14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Appendix X</w:t>
      </w:r>
      <w:r w:rsidR="00CE0BE9">
        <w:rPr>
          <w:rFonts w:ascii="Cambria" w:hAnsi="Cambria"/>
          <w:sz w:val="24"/>
          <w:szCs w:val="24"/>
        </w:rPr>
        <w:tab/>
      </w:r>
      <w:r w:rsidR="00F724C8" w:rsidRPr="00F724C8">
        <w:rPr>
          <w:rFonts w:ascii="Cambria" w:hAnsi="Cambria"/>
          <w:sz w:val="24"/>
          <w:szCs w:val="24"/>
        </w:rPr>
        <w:t>Communication Letters</w:t>
      </w:r>
      <w:r w:rsidR="00CE0BE9">
        <w:rPr>
          <w:rFonts w:ascii="Cambria" w:hAnsi="Cambria"/>
          <w:sz w:val="24"/>
          <w:szCs w:val="24"/>
        </w:rPr>
        <w:t xml:space="preserve"> </w:t>
      </w:r>
      <w:r w:rsidR="00CE0BE9" w:rsidRPr="001152AF">
        <w:rPr>
          <w:rFonts w:ascii="Cambria" w:hAnsi="Cambria"/>
          <w:i/>
          <w:color w:val="FF0000"/>
          <w:sz w:val="24"/>
          <w:szCs w:val="24"/>
          <w:highlight w:val="yellow"/>
        </w:rPr>
        <w:t>(if there are any)</w:t>
      </w:r>
      <w:r w:rsidR="00CE0BE9" w:rsidRPr="00901CA7">
        <w:rPr>
          <w:rFonts w:ascii="Cambria" w:hAnsi="Cambria"/>
          <w:color w:val="FF0000"/>
          <w:sz w:val="24"/>
          <w:szCs w:val="24"/>
        </w:rPr>
        <w:t xml:space="preserve">  </w:t>
      </w:r>
      <w:r w:rsidR="00CE0BE9">
        <w:rPr>
          <w:rFonts w:ascii="Cambria" w:hAnsi="Cambria"/>
          <w:sz w:val="24"/>
          <w:szCs w:val="24"/>
        </w:rPr>
        <w:tab/>
      </w:r>
      <w:r w:rsidR="00901CA7">
        <w:rPr>
          <w:rFonts w:ascii="Cambria" w:hAnsi="Cambria"/>
          <w:sz w:val="24"/>
          <w:szCs w:val="24"/>
        </w:rPr>
        <w:t xml:space="preserve"> pp</w:t>
      </w:r>
    </w:p>
    <w:p w14:paraId="6313B21E" w14:textId="77777777" w:rsidR="00F22F64" w:rsidRPr="00F724C8" w:rsidRDefault="00F22F64" w:rsidP="00272C90">
      <w:pPr>
        <w:tabs>
          <w:tab w:val="left" w:pos="2160"/>
          <w:tab w:val="right" w:leader="dot" w:pos="8640"/>
        </w:tabs>
        <w:spacing w:line="360" w:lineRule="auto"/>
        <w:ind w:left="720"/>
        <w:rPr>
          <w:rFonts w:ascii="Cambria" w:hAnsi="Cambria"/>
          <w:sz w:val="24"/>
          <w:szCs w:val="24"/>
        </w:rPr>
      </w:pPr>
    </w:p>
    <w:p w14:paraId="05A51792" w14:textId="77777777" w:rsidR="00C82E38" w:rsidRDefault="00C82E38" w:rsidP="00272C90">
      <w:pPr>
        <w:tabs>
          <w:tab w:val="right" w:leader="dot" w:pos="8640"/>
        </w:tabs>
        <w:spacing w:line="360" w:lineRule="auto"/>
        <w:rPr>
          <w:rFonts w:ascii="Cambria" w:hAnsi="Cambria"/>
          <w:sz w:val="24"/>
          <w:szCs w:val="24"/>
        </w:rPr>
      </w:pPr>
      <w:r w:rsidRPr="00901CA7">
        <w:rPr>
          <w:rFonts w:ascii="Cambria" w:hAnsi="Cambria"/>
          <w:sz w:val="24"/>
          <w:szCs w:val="24"/>
        </w:rPr>
        <w:t>CURRICULUM VITAE</w:t>
      </w:r>
      <w:r w:rsidRPr="00C82E38">
        <w:rPr>
          <w:rFonts w:ascii="Cambria" w:hAnsi="Cambria"/>
          <w:sz w:val="24"/>
          <w:szCs w:val="24"/>
        </w:rPr>
        <w:t xml:space="preserve"> </w:t>
      </w:r>
      <w:r w:rsidRPr="00C82E38">
        <w:rPr>
          <w:rFonts w:ascii="Cambria" w:hAnsi="Cambria"/>
          <w:sz w:val="24"/>
          <w:szCs w:val="24"/>
        </w:rPr>
        <w:tab/>
        <w:t xml:space="preserve"> </w:t>
      </w:r>
      <w:r w:rsidR="00901CA7">
        <w:rPr>
          <w:rFonts w:ascii="Cambria" w:hAnsi="Cambria"/>
          <w:sz w:val="24"/>
          <w:szCs w:val="24"/>
        </w:rPr>
        <w:t>pp</w:t>
      </w:r>
    </w:p>
    <w:p w14:paraId="2985FA62" w14:textId="77777777" w:rsidR="001152AF" w:rsidRDefault="001152AF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13E339E0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LIST OF FIGURES</w:t>
      </w:r>
    </w:p>
    <w:p w14:paraId="0F3009AA" w14:textId="77777777" w:rsidR="00E36173" w:rsidRDefault="00E36173" w:rsidP="00272C90">
      <w:pPr>
        <w:tabs>
          <w:tab w:val="left" w:pos="1800"/>
          <w:tab w:val="right" w:leader="dot" w:pos="8352"/>
          <w:tab w:val="right" w:leader="dot" w:pos="8640"/>
        </w:tabs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40EF7694" w14:textId="77777777" w:rsidR="0054059E" w:rsidRPr="00C9595C" w:rsidRDefault="001152AF" w:rsidP="001152AF">
      <w:pPr>
        <w:tabs>
          <w:tab w:val="left" w:pos="1440"/>
          <w:tab w:val="right" w:pos="864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Figure No.</w:t>
      </w:r>
      <w:r>
        <w:rPr>
          <w:rFonts w:ascii="Cambria" w:hAnsi="Cambria"/>
          <w:sz w:val="24"/>
          <w:szCs w:val="24"/>
        </w:rPr>
        <w:tab/>
        <w:t xml:space="preserve">      Title </w:t>
      </w:r>
      <w:r>
        <w:rPr>
          <w:rFonts w:ascii="Cambria" w:hAnsi="Cambria"/>
          <w:sz w:val="24"/>
          <w:szCs w:val="24"/>
        </w:rPr>
        <w:tab/>
      </w:r>
      <w:r w:rsidR="0054059E" w:rsidRPr="00C9595C">
        <w:rPr>
          <w:rFonts w:ascii="Cambria" w:hAnsi="Cambria"/>
          <w:sz w:val="24"/>
          <w:szCs w:val="24"/>
        </w:rPr>
        <w:t xml:space="preserve">Page </w:t>
      </w:r>
    </w:p>
    <w:p w14:paraId="3DA4F1F8" w14:textId="77777777" w:rsidR="0054059E" w:rsidRPr="00C9595C" w:rsidRDefault="0054059E" w:rsidP="001152AF">
      <w:pPr>
        <w:numPr>
          <w:ilvl w:val="0"/>
          <w:numId w:val="6"/>
        </w:numPr>
        <w:tabs>
          <w:tab w:val="right" w:leader="dot" w:pos="8550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>Poblacion South Site</w:t>
      </w:r>
      <w:r w:rsidRPr="00C9595C">
        <w:rPr>
          <w:rFonts w:ascii="Cambria" w:hAnsi="Cambria"/>
          <w:sz w:val="24"/>
          <w:szCs w:val="24"/>
          <w:highlight w:val="yellow"/>
        </w:rPr>
        <w:tab/>
        <w:t>15</w:t>
      </w:r>
    </w:p>
    <w:p w14:paraId="7BE387A3" w14:textId="77777777" w:rsidR="0054059E" w:rsidRPr="00C9595C" w:rsidRDefault="0054059E" w:rsidP="001152AF">
      <w:pPr>
        <w:numPr>
          <w:ilvl w:val="0"/>
          <w:numId w:val="6"/>
        </w:numPr>
        <w:tabs>
          <w:tab w:val="right" w:leader="dot" w:pos="8550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Market Vicinity </w:t>
      </w:r>
      <w:r w:rsidRPr="00C9595C">
        <w:rPr>
          <w:rFonts w:ascii="Cambria" w:hAnsi="Cambria"/>
          <w:sz w:val="24"/>
          <w:szCs w:val="24"/>
          <w:highlight w:val="yellow"/>
        </w:rPr>
        <w:tab/>
        <w:t>20</w:t>
      </w:r>
    </w:p>
    <w:p w14:paraId="62D78288" w14:textId="77777777" w:rsidR="00E36173" w:rsidRDefault="00E36173" w:rsidP="00272C90">
      <w:pPr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00B7813D" w14:textId="77777777" w:rsidR="00CD7577" w:rsidRDefault="00CD7577" w:rsidP="00272C90">
      <w:pPr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1AE5AEDE" w14:textId="77777777" w:rsidR="00CD7577" w:rsidRDefault="00CD7577" w:rsidP="00272C90">
      <w:pPr>
        <w:spacing w:after="160" w:line="360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78724CD8" w14:textId="77777777" w:rsidR="00C82E38" w:rsidRPr="00C82E38" w:rsidRDefault="00C82E38" w:rsidP="00272C90">
      <w:pPr>
        <w:spacing w:after="400" w:line="360" w:lineRule="auto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LIST OF TABLES</w:t>
      </w:r>
    </w:p>
    <w:p w14:paraId="53FAE9C6" w14:textId="77777777" w:rsidR="0054059E" w:rsidRPr="00CD7577" w:rsidRDefault="0054059E" w:rsidP="00272C90">
      <w:pPr>
        <w:spacing w:line="360" w:lineRule="auto"/>
        <w:rPr>
          <w:rFonts w:ascii="Cambria" w:hAnsi="Cambria"/>
          <w:sz w:val="24"/>
          <w:szCs w:val="24"/>
        </w:rPr>
      </w:pPr>
      <w:r w:rsidRPr="00CD7577">
        <w:rPr>
          <w:rFonts w:ascii="Cambria" w:hAnsi="Cambria"/>
          <w:sz w:val="24"/>
          <w:szCs w:val="24"/>
        </w:rPr>
        <w:t>Ta</w:t>
      </w:r>
      <w:r w:rsidR="00CD7577" w:rsidRPr="00CD7577">
        <w:rPr>
          <w:rFonts w:ascii="Cambria" w:hAnsi="Cambria"/>
          <w:sz w:val="24"/>
          <w:szCs w:val="24"/>
        </w:rPr>
        <w:t>b</w:t>
      </w:r>
      <w:r w:rsidRPr="00CD7577">
        <w:rPr>
          <w:rFonts w:ascii="Cambria" w:hAnsi="Cambria"/>
          <w:sz w:val="24"/>
          <w:szCs w:val="24"/>
        </w:rPr>
        <w:t>le No.</w:t>
      </w:r>
      <w:r w:rsidRPr="00CD7577">
        <w:rPr>
          <w:rFonts w:ascii="Cambria" w:hAnsi="Cambria"/>
          <w:sz w:val="24"/>
          <w:szCs w:val="24"/>
        </w:rPr>
        <w:tab/>
        <w:t xml:space="preserve">      Title </w:t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</w:r>
      <w:r w:rsidRPr="00CD7577">
        <w:rPr>
          <w:rFonts w:ascii="Cambria" w:hAnsi="Cambria"/>
          <w:sz w:val="24"/>
          <w:szCs w:val="24"/>
        </w:rPr>
        <w:tab/>
        <w:t xml:space="preserve">Page </w:t>
      </w:r>
    </w:p>
    <w:p w14:paraId="5BE7375B" w14:textId="77777777" w:rsidR="0054059E" w:rsidRPr="00C9595C" w:rsidRDefault="0054059E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>Matrix of Related Studies</w:t>
      </w:r>
      <w:r w:rsidRPr="00C9595C">
        <w:rPr>
          <w:rFonts w:ascii="Cambria" w:hAnsi="Cambria"/>
          <w:sz w:val="24"/>
          <w:szCs w:val="24"/>
          <w:highlight w:val="yellow"/>
        </w:rPr>
        <w:tab/>
        <w:t>15</w:t>
      </w:r>
    </w:p>
    <w:p w14:paraId="50438383" w14:textId="77777777" w:rsidR="0054059E" w:rsidRPr="00C9595C" w:rsidRDefault="0054059E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  <w:highlight w:val="yellow"/>
        </w:rPr>
      </w:pPr>
      <w:r w:rsidRPr="00C9595C">
        <w:rPr>
          <w:rFonts w:ascii="Cambria" w:hAnsi="Cambria"/>
          <w:sz w:val="24"/>
          <w:szCs w:val="24"/>
          <w:highlight w:val="yellow"/>
        </w:rPr>
        <w:t xml:space="preserve">SWOT Analysis </w:t>
      </w:r>
      <w:r w:rsidRPr="00C9595C">
        <w:rPr>
          <w:rFonts w:ascii="Cambria" w:hAnsi="Cambria"/>
          <w:sz w:val="24"/>
          <w:szCs w:val="24"/>
          <w:highlight w:val="yellow"/>
        </w:rPr>
        <w:tab/>
        <w:t>20</w:t>
      </w:r>
    </w:p>
    <w:p w14:paraId="4919102E" w14:textId="77777777" w:rsidR="00CD7577" w:rsidRPr="00C82E38" w:rsidRDefault="00CD7577" w:rsidP="00272C90">
      <w:pPr>
        <w:numPr>
          <w:ilvl w:val="0"/>
          <w:numId w:val="6"/>
        </w:numPr>
        <w:tabs>
          <w:tab w:val="right" w:leader="dot" w:pos="8352"/>
        </w:tabs>
        <w:spacing w:line="360" w:lineRule="auto"/>
        <w:contextualSpacing/>
        <w:rPr>
          <w:rFonts w:ascii="Cambria" w:hAnsi="Cambria"/>
          <w:sz w:val="24"/>
          <w:szCs w:val="24"/>
        </w:rPr>
      </w:pPr>
    </w:p>
    <w:p w14:paraId="618E9B83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</w:p>
    <w:p w14:paraId="36F0D286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br w:type="page"/>
      </w:r>
    </w:p>
    <w:p w14:paraId="4FC921AA" w14:textId="77777777" w:rsidR="00C82E38" w:rsidRPr="003A4CFB" w:rsidRDefault="00C82E38" w:rsidP="00272C90">
      <w:pPr>
        <w:spacing w:after="400" w:line="360" w:lineRule="auto"/>
        <w:jc w:val="center"/>
        <w:rPr>
          <w:rFonts w:ascii="Cambria" w:hAnsi="Cambria"/>
          <w:b/>
          <w:i/>
          <w:sz w:val="24"/>
          <w:szCs w:val="24"/>
          <w:highlight w:val="yellow"/>
        </w:rPr>
      </w:pPr>
      <w:r w:rsidRPr="003A4CFB">
        <w:rPr>
          <w:rFonts w:ascii="Cambria" w:hAnsi="Cambria"/>
          <w:b/>
          <w:i/>
          <w:sz w:val="24"/>
          <w:szCs w:val="24"/>
          <w:highlight w:val="yellow"/>
        </w:rPr>
        <w:lastRenderedPageBreak/>
        <w:t>LIST OF DAGRAMS</w:t>
      </w:r>
      <w:r w:rsidR="00A36BB3" w:rsidRPr="003A4CFB">
        <w:rPr>
          <w:rFonts w:ascii="Cambria" w:hAnsi="Cambria"/>
          <w:b/>
          <w:i/>
          <w:sz w:val="24"/>
          <w:szCs w:val="24"/>
          <w:highlight w:val="yellow"/>
        </w:rPr>
        <w:t xml:space="preserve"> (for BSAR)</w:t>
      </w:r>
    </w:p>
    <w:p w14:paraId="721D5F6E" w14:textId="77777777" w:rsidR="00C82E38" w:rsidRPr="003A4CFB" w:rsidRDefault="004E6CF0" w:rsidP="00272C90">
      <w:pPr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>Diagram No.</w:t>
      </w:r>
      <w:r w:rsidRPr="003A4CFB">
        <w:rPr>
          <w:rFonts w:ascii="Cambria" w:hAnsi="Cambria"/>
          <w:sz w:val="24"/>
          <w:szCs w:val="24"/>
          <w:highlight w:val="yellow"/>
        </w:rPr>
        <w:tab/>
        <w:t xml:space="preserve">     Title </w:t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ab/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Pr="003A4CFB">
        <w:rPr>
          <w:rFonts w:ascii="Cambria" w:hAnsi="Cambria"/>
          <w:sz w:val="24"/>
          <w:szCs w:val="24"/>
          <w:highlight w:val="yellow"/>
        </w:rPr>
        <w:tab/>
      </w:r>
      <w:r w:rsidR="00C82E38" w:rsidRPr="003A4CFB">
        <w:rPr>
          <w:rFonts w:ascii="Cambria" w:hAnsi="Cambria"/>
          <w:sz w:val="24"/>
          <w:szCs w:val="24"/>
          <w:highlight w:val="yellow"/>
        </w:rPr>
        <w:t xml:space="preserve">Page </w:t>
      </w:r>
    </w:p>
    <w:p w14:paraId="6BE2F5A5" w14:textId="77777777" w:rsidR="00C82E38" w:rsidRPr="003A4CFB" w:rsidRDefault="00C82E38" w:rsidP="00272C90">
      <w:pPr>
        <w:pStyle w:val="ListParagraph"/>
        <w:numPr>
          <w:ilvl w:val="0"/>
          <w:numId w:val="8"/>
        </w:numPr>
        <w:tabs>
          <w:tab w:val="right" w:leader="dot" w:pos="8352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>Planning Process</w:t>
      </w:r>
      <w:r w:rsidR="004E6CF0" w:rsidRPr="003A4CFB">
        <w:rPr>
          <w:rFonts w:ascii="Cambria" w:hAnsi="Cambria"/>
          <w:sz w:val="24"/>
          <w:szCs w:val="24"/>
          <w:highlight w:val="yellow"/>
        </w:rPr>
        <w:t xml:space="preserve"> </w:t>
      </w:r>
      <w:r w:rsidR="004E6CF0" w:rsidRPr="003A4CFB">
        <w:rPr>
          <w:rFonts w:ascii="Cambria" w:hAnsi="Cambria"/>
          <w:sz w:val="24"/>
          <w:szCs w:val="24"/>
          <w:highlight w:val="yellow"/>
        </w:rPr>
        <w:tab/>
        <w:t>15</w:t>
      </w:r>
    </w:p>
    <w:p w14:paraId="7CF6B05A" w14:textId="77777777" w:rsidR="004E6CF0" w:rsidRPr="003A4CFB" w:rsidRDefault="004E6CF0" w:rsidP="00272C90">
      <w:pPr>
        <w:pStyle w:val="ListParagraph"/>
        <w:numPr>
          <w:ilvl w:val="0"/>
          <w:numId w:val="8"/>
        </w:numPr>
        <w:tabs>
          <w:tab w:val="right" w:leader="dot" w:pos="8352"/>
        </w:tabs>
        <w:spacing w:line="360" w:lineRule="auto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Construction Process </w:t>
      </w:r>
      <w:r w:rsidRPr="003A4CFB">
        <w:rPr>
          <w:rFonts w:ascii="Cambria" w:hAnsi="Cambria"/>
          <w:sz w:val="24"/>
          <w:szCs w:val="24"/>
          <w:highlight w:val="yellow"/>
        </w:rPr>
        <w:tab/>
        <w:t>20</w:t>
      </w:r>
    </w:p>
    <w:p w14:paraId="1ED85ED0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6DBA1D9D" w14:textId="77777777" w:rsidR="00C82E38" w:rsidRPr="00C82E38" w:rsidRDefault="00C82E38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180EF7E3" w14:textId="77777777" w:rsidR="00C82E38" w:rsidRPr="00C82E38" w:rsidRDefault="00C82E38" w:rsidP="00272C90">
      <w:pPr>
        <w:spacing w:line="360" w:lineRule="auto"/>
        <w:rPr>
          <w:rFonts w:ascii="Cambria" w:hAnsi="Cambria"/>
          <w:b/>
          <w:sz w:val="24"/>
          <w:szCs w:val="24"/>
        </w:rPr>
      </w:pPr>
    </w:p>
    <w:p w14:paraId="11489004" w14:textId="77777777" w:rsidR="00315ED2" w:rsidRDefault="00315ED2" w:rsidP="00272C90">
      <w:pPr>
        <w:spacing w:line="360" w:lineRule="auto"/>
        <w:jc w:val="center"/>
        <w:rPr>
          <w:rFonts w:ascii="Cambria" w:hAnsi="Cambria"/>
          <w:b/>
          <w:sz w:val="24"/>
          <w:szCs w:val="24"/>
        </w:rPr>
        <w:sectPr w:rsidR="00315ED2" w:rsidSect="00882E8A">
          <w:headerReference w:type="first" r:id="rId8"/>
          <w:pgSz w:w="12240" w:h="15840" w:code="1"/>
          <w:pgMar w:top="1440" w:right="1440" w:bottom="1440" w:left="2160" w:header="0" w:footer="0" w:gutter="0"/>
          <w:pgNumType w:fmt="lowerRoman"/>
          <w:cols w:space="720"/>
          <w:titlePg/>
          <w:docGrid w:linePitch="360"/>
        </w:sectPr>
      </w:pPr>
    </w:p>
    <w:p w14:paraId="27C9A70C" w14:textId="77777777" w:rsidR="00C82E38" w:rsidRPr="00C82E38" w:rsidRDefault="00C82E38" w:rsidP="00272C90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lastRenderedPageBreak/>
        <w:t>CHAPTER I</w:t>
      </w:r>
    </w:p>
    <w:p w14:paraId="7E1A36AC" w14:textId="77777777" w:rsidR="00C82E38" w:rsidRPr="00C82E38" w:rsidRDefault="00C82E38" w:rsidP="00272C90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 w:rsidRPr="00C82E38">
        <w:rPr>
          <w:rFonts w:ascii="Cambria" w:hAnsi="Cambria"/>
          <w:b/>
          <w:sz w:val="24"/>
          <w:szCs w:val="24"/>
        </w:rPr>
        <w:t>INTRODUCTION</w:t>
      </w:r>
    </w:p>
    <w:p w14:paraId="4EB050FB" w14:textId="77777777" w:rsidR="00C82E38" w:rsidRPr="003A4CFB" w:rsidRDefault="00C82E38" w:rsidP="005D07D7">
      <w:pPr>
        <w:numPr>
          <w:ilvl w:val="1"/>
          <w:numId w:val="7"/>
        </w:numPr>
        <w:spacing w:line="360" w:lineRule="auto"/>
        <w:ind w:left="720"/>
        <w:contextualSpacing/>
        <w:jc w:val="both"/>
        <w:rPr>
          <w:rFonts w:ascii="Cambria" w:hAnsi="Cambria"/>
          <w:b/>
          <w:sz w:val="24"/>
          <w:szCs w:val="24"/>
          <w:highlight w:val="yellow"/>
        </w:rPr>
      </w:pPr>
      <w:r w:rsidRPr="003A4CFB">
        <w:rPr>
          <w:rFonts w:ascii="Cambria" w:hAnsi="Cambria"/>
          <w:b/>
          <w:sz w:val="24"/>
          <w:szCs w:val="24"/>
          <w:highlight w:val="yellow"/>
        </w:rPr>
        <w:t>Background of the Study</w:t>
      </w:r>
    </w:p>
    <w:p w14:paraId="5D1F879F" w14:textId="77777777" w:rsidR="00CE7B7B" w:rsidRDefault="0061086E" w:rsidP="005D07D7">
      <w:pPr>
        <w:spacing w:line="360" w:lineRule="auto"/>
        <w:ind w:firstLine="720"/>
        <w:rPr>
          <w:rFonts w:ascii="Cambria" w:hAnsi="Cambria"/>
          <w:sz w:val="24"/>
          <w:szCs w:val="24"/>
        </w:rPr>
      </w:pPr>
      <w:r w:rsidRPr="003A4CFB">
        <w:rPr>
          <w:rFonts w:asciiTheme="majorHAnsi" w:hAnsiTheme="majorHAnsi"/>
          <w:b/>
          <w:i/>
          <w:noProof/>
          <w:color w:val="FFFF00"/>
          <w:sz w:val="24"/>
          <w:szCs w:val="24"/>
          <w:highlight w:val="yellow"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DA6218" wp14:editId="5CF20391">
                <wp:simplePos x="0" y="0"/>
                <wp:positionH relativeFrom="column">
                  <wp:posOffset>0</wp:posOffset>
                </wp:positionH>
                <wp:positionV relativeFrom="paragraph">
                  <wp:posOffset>763905</wp:posOffset>
                </wp:positionV>
                <wp:extent cx="5486400" cy="1404620"/>
                <wp:effectExtent l="0" t="0" r="19050" b="1651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2BF8A" w14:textId="77777777" w:rsidR="007E7649" w:rsidRPr="00F22F64" w:rsidRDefault="007E7649" w:rsidP="0061086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3ECAEFD8" w14:textId="77777777" w:rsidR="007E7649" w:rsidRPr="00F22F64" w:rsidRDefault="007E7649" w:rsidP="0061086E">
                            <w:pP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F22F64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Figure 1</w:t>
                            </w:r>
                          </w:p>
                          <w:p w14:paraId="0A5FFBBA" w14:textId="77777777" w:rsidR="007E7649" w:rsidRPr="00F22F64" w:rsidRDefault="007E7649" w:rsidP="0061086E">
                            <w:pPr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</w:rPr>
                            </w:pPr>
                            <w:r w:rsidRPr="00F22F64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Poblacion South Site</w:t>
                            </w:r>
                          </w:p>
                          <w:p w14:paraId="1F48C246" w14:textId="77777777" w:rsidR="007E7649" w:rsidRPr="00F22F64" w:rsidRDefault="007E7649" w:rsidP="0061086E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4551B7A5" w14:textId="77777777" w:rsidR="007E7649" w:rsidRPr="00F22F64" w:rsidRDefault="007E7649" w:rsidP="0061086E">
                            <w:pPr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F22F64">
                              <w:rPr>
                                <w:rFonts w:ascii="Cambria" w:hAnsi="Cambria"/>
                                <w:noProof/>
                                <w:lang w:val="en-PH" w:eastAsia="en-PH"/>
                              </w:rPr>
                              <w:drawing>
                                <wp:inline distT="0" distB="0" distL="0" distR="0" wp14:anchorId="563DF7A7" wp14:editId="2252B44F">
                                  <wp:extent cx="4276725" cy="2495550"/>
                                  <wp:effectExtent l="0" t="0" r="9525" b="0"/>
                                  <wp:docPr id="16" name="Picture 5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1FCEA0BC-7300-46A1-B1BD-02F968A949B4}"/>
                                      </a:ext>
                                    </a:extLst>
                                  </wp:docPr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5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1FCEA0BC-7300-46A1-B1BD-02F968A949B4}"/>
                                              </a:ext>
                                            </a:extLst>
                                          </pic:cNvPr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6725" cy="2495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FF01F7" w14:textId="77777777" w:rsidR="007E7649" w:rsidRPr="00F22F64" w:rsidRDefault="007E7649" w:rsidP="0061086E">
                            <w:pPr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53FB5671" w14:textId="77777777" w:rsidR="007E7649" w:rsidRPr="00F22F64" w:rsidRDefault="007E7649" w:rsidP="00F22F64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3A4CFB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Source: </w:t>
                            </w:r>
                            <w:r w:rsidRPr="003A4CFB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(if taken from a different material)</w:t>
                            </w:r>
                          </w:p>
                          <w:p w14:paraId="6C3014AD" w14:textId="77777777" w:rsidR="007E7649" w:rsidRPr="00F22F64" w:rsidRDefault="007E7649" w:rsidP="0061086E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A6218" id="_x0000_s1028" type="#_x0000_t202" style="position:absolute;left:0;text-align:left;margin-left:0;margin-top:60.15pt;width:6in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">
                <v:textbox style="mso-fit-shape-to-text:t">
                  <w:txbxContent>
                    <w:p w14:paraId="5E92BF8A" w14:textId="77777777" w:rsidR="007E7649" w:rsidRPr="00F22F64" w:rsidRDefault="007E7649" w:rsidP="0061086E">
                      <w:pPr>
                        <w:rPr>
                          <w:rFonts w:ascii="Cambria" w:hAnsi="Cambria"/>
                        </w:rPr>
                      </w:pPr>
                    </w:p>
                    <w:p w14:paraId="3ECAEFD8" w14:textId="77777777" w:rsidR="007E7649" w:rsidRPr="00F22F64" w:rsidRDefault="007E7649" w:rsidP="0061086E">
                      <w:pPr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</w:pPr>
                      <w:r w:rsidRPr="00F22F64"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  <w:t>Figure 1</w:t>
                      </w:r>
                    </w:p>
                    <w:p w14:paraId="0A5FFBBA" w14:textId="77777777" w:rsidR="007E7649" w:rsidRPr="00F22F64" w:rsidRDefault="007E7649" w:rsidP="0061086E">
                      <w:pPr>
                        <w:rPr>
                          <w:rFonts w:ascii="Cambria" w:hAnsi="Cambria"/>
                          <w:i/>
                          <w:sz w:val="24"/>
                          <w:szCs w:val="24"/>
                        </w:rPr>
                      </w:pPr>
                      <w:r w:rsidRPr="00F22F64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Poblacion South Site</w:t>
                      </w:r>
                    </w:p>
                    <w:p w14:paraId="1F48C246" w14:textId="77777777" w:rsidR="007E7649" w:rsidRPr="00F22F64" w:rsidRDefault="007E7649" w:rsidP="0061086E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4551B7A5" w14:textId="77777777" w:rsidR="007E7649" w:rsidRPr="00F22F64" w:rsidRDefault="007E7649" w:rsidP="0061086E">
                      <w:pPr>
                        <w:jc w:val="center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F22F64">
                        <w:rPr>
                          <w:rFonts w:ascii="Cambria" w:hAnsi="Cambria"/>
                          <w:noProof/>
                        </w:rPr>
                        <w:drawing>
                          <wp:inline distT="0" distB="0" distL="0" distR="0" wp14:anchorId="563DF7A7" wp14:editId="2252B44F">
                            <wp:extent cx="4276725" cy="2495550"/>
                            <wp:effectExtent l="0" t="0" r="9525" b="0"/>
                            <wp:docPr id="16" name="Picture 5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1FCEA0BC-7300-46A1-B1BD-02F968A949B4}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5">
                                      <a:extLst>
                                        <a:ext uri="{FF2B5EF4-FFF2-40B4-BE49-F238E27FC236}">
                                          <a16:creationId xmlns:a16="http://schemas.microsoft.com/office/drawing/2014/main" id="{1FCEA0BC-7300-46A1-B1BD-02F968A949B4}"/>
                                        </a:ext>
                                      </a:extLst>
                                    </pic:cNvPr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6725" cy="2495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FF01F7" w14:textId="77777777" w:rsidR="007E7649" w:rsidRPr="00F22F64" w:rsidRDefault="007E7649" w:rsidP="0061086E">
                      <w:pPr>
                        <w:jc w:val="center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53FB5671" w14:textId="77777777" w:rsidR="007E7649" w:rsidRPr="00F22F64" w:rsidRDefault="007E7649" w:rsidP="00F22F64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3A4CFB"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  <w:t xml:space="preserve">Source: </w:t>
                      </w:r>
                      <w:r w:rsidRPr="003A4CFB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(if taken from a different material)</w:t>
                      </w:r>
                    </w:p>
                    <w:p w14:paraId="6C3014AD" w14:textId="77777777" w:rsidR="007E7649" w:rsidRPr="00F22F64" w:rsidRDefault="007E7649" w:rsidP="0061086E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82E38" w:rsidRPr="003A4CFB">
        <w:rPr>
          <w:rFonts w:ascii="Cambria" w:hAnsi="Cambria"/>
          <w:sz w:val="24"/>
          <w:szCs w:val="24"/>
          <w:highlight w:val="yellow"/>
        </w:rPr>
        <w:t>As time passes, the growth of a specific area develops, incorporating various trends and advancements to boost a specific community. Solano is well-known</w:t>
      </w:r>
    </w:p>
    <w:p w14:paraId="1DA2C1D2" w14:textId="77777777" w:rsidR="0061086E" w:rsidRDefault="0061086E" w:rsidP="00272C90">
      <w:pPr>
        <w:spacing w:line="360" w:lineRule="auto"/>
        <w:rPr>
          <w:rFonts w:ascii="Cambria" w:hAnsi="Cambria"/>
          <w:sz w:val="24"/>
          <w:szCs w:val="24"/>
        </w:rPr>
      </w:pPr>
    </w:p>
    <w:p w14:paraId="07F24DB7" w14:textId="77777777" w:rsidR="0061086E" w:rsidRDefault="0061086E" w:rsidP="00272C90">
      <w:pPr>
        <w:spacing w:line="360" w:lineRule="auto"/>
        <w:rPr>
          <w:rFonts w:ascii="Cambria" w:hAnsi="Cambria"/>
        </w:rPr>
      </w:pPr>
    </w:p>
    <w:p w14:paraId="759C1056" w14:textId="77777777" w:rsidR="0061086E" w:rsidRDefault="0061086E" w:rsidP="00272C90">
      <w:pPr>
        <w:spacing w:line="360" w:lineRule="auto"/>
        <w:rPr>
          <w:rFonts w:ascii="Cambria" w:hAnsi="Cambria"/>
        </w:rPr>
      </w:pPr>
    </w:p>
    <w:p w14:paraId="7F2BAF8B" w14:textId="77777777" w:rsidR="0061086E" w:rsidRDefault="0061086E" w:rsidP="003A4CFB">
      <w:pPr>
        <w:shd w:val="clear" w:color="auto" w:fill="00B0F0"/>
        <w:rPr>
          <w:rFonts w:ascii="Cambria" w:hAnsi="Cambria"/>
          <w:sz w:val="24"/>
        </w:rPr>
      </w:pPr>
      <w:r w:rsidRPr="0061086E">
        <w:rPr>
          <w:rFonts w:ascii="Cambria" w:hAnsi="Cambria"/>
          <w:sz w:val="24"/>
        </w:rPr>
        <w:t>Inserting Figures</w:t>
      </w:r>
    </w:p>
    <w:p w14:paraId="49FA74E3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Text Box</w:t>
      </w:r>
    </w:p>
    <w:p w14:paraId="2862F904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Set Text Box width to 6.0”</w:t>
      </w:r>
    </w:p>
    <w:p w14:paraId="77F7CC0B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Format Text Box to Cambria 12, </w:t>
      </w:r>
      <w:r w:rsidRPr="00BC38CA">
        <w:rPr>
          <w:rFonts w:ascii="Cambria" w:hAnsi="Cambria"/>
          <w:i/>
          <w:sz w:val="24"/>
        </w:rPr>
        <w:t>single spacing</w:t>
      </w:r>
    </w:p>
    <w:p w14:paraId="785BA7AC" w14:textId="77777777" w:rsidR="00087839" w:rsidRDefault="0008783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Skip 1 space</w:t>
      </w:r>
    </w:p>
    <w:p w14:paraId="6F3C5E0E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 w:rsidRPr="0061086E">
        <w:rPr>
          <w:rFonts w:ascii="Cambria" w:hAnsi="Cambria"/>
          <w:b/>
          <w:sz w:val="24"/>
        </w:rPr>
        <w:t>Figure</w:t>
      </w:r>
      <w:r>
        <w:rPr>
          <w:rFonts w:ascii="Cambria" w:hAnsi="Cambria"/>
          <w:sz w:val="24"/>
        </w:rPr>
        <w:t xml:space="preserve"> </w:t>
      </w:r>
      <w:r w:rsidRPr="0061086E">
        <w:rPr>
          <w:rFonts w:ascii="Cambria" w:hAnsi="Cambria"/>
          <w:b/>
          <w:sz w:val="24"/>
        </w:rPr>
        <w:t>number</w:t>
      </w:r>
      <w:r>
        <w:rPr>
          <w:rFonts w:ascii="Cambria" w:hAnsi="Cambria"/>
          <w:sz w:val="24"/>
        </w:rPr>
        <w:t xml:space="preserve"> (Bold)</w:t>
      </w:r>
      <w:r w:rsidR="00F22F64">
        <w:rPr>
          <w:rFonts w:ascii="Cambria" w:hAnsi="Cambria"/>
          <w:sz w:val="24"/>
        </w:rPr>
        <w:t>, no period after</w:t>
      </w:r>
    </w:p>
    <w:p w14:paraId="79F12090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 w:rsidRPr="0061086E">
        <w:rPr>
          <w:rFonts w:ascii="Cambria" w:hAnsi="Cambria"/>
          <w:i/>
          <w:sz w:val="24"/>
        </w:rPr>
        <w:t>Figure title</w:t>
      </w:r>
      <w:r>
        <w:rPr>
          <w:rFonts w:ascii="Cambria" w:hAnsi="Cambria"/>
          <w:sz w:val="24"/>
        </w:rPr>
        <w:t xml:space="preserve"> (Regular, italic)</w:t>
      </w:r>
    </w:p>
    <w:p w14:paraId="327B40A8" w14:textId="77777777" w:rsidR="00087839" w:rsidRDefault="0008783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3D6C28C0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Figure</w:t>
      </w:r>
    </w:p>
    <w:p w14:paraId="79641EAB" w14:textId="77777777" w:rsidR="0030778B" w:rsidRDefault="0030778B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10F98CEC" w14:textId="77777777" w:rsidR="0030778B" w:rsidRDefault="0030778B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 w:rsidRPr="0030778B">
        <w:rPr>
          <w:rFonts w:ascii="Cambria" w:hAnsi="Cambria"/>
          <w:sz w:val="24"/>
        </w:rPr>
        <w:lastRenderedPageBreak/>
        <w:t>Source: (if taken after a different material)</w:t>
      </w:r>
    </w:p>
    <w:p w14:paraId="509FE485" w14:textId="77777777" w:rsidR="0061086E" w:rsidRDefault="0061086E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Set Text Box to </w:t>
      </w:r>
      <w:r w:rsidRPr="00087839">
        <w:rPr>
          <w:rFonts w:ascii="Cambria" w:hAnsi="Cambria"/>
          <w:b/>
          <w:sz w:val="24"/>
        </w:rPr>
        <w:t>Wrap &gt; Square</w:t>
      </w:r>
      <w:r w:rsidR="00087839">
        <w:rPr>
          <w:rFonts w:ascii="Cambria" w:hAnsi="Cambria"/>
          <w:sz w:val="24"/>
        </w:rPr>
        <w:t xml:space="preserve"> (enables moving vertically on page)</w:t>
      </w:r>
    </w:p>
    <w:p w14:paraId="210E914B" w14:textId="77777777" w:rsidR="006E35C9" w:rsidRPr="0061086E" w:rsidRDefault="006E35C9" w:rsidP="003A4CFB">
      <w:pPr>
        <w:pStyle w:val="ListParagraph"/>
        <w:numPr>
          <w:ilvl w:val="0"/>
          <w:numId w:val="10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May also use </w:t>
      </w:r>
      <w:r w:rsidRPr="00087839">
        <w:rPr>
          <w:rFonts w:ascii="Cambria" w:hAnsi="Cambria"/>
          <w:b/>
          <w:sz w:val="24"/>
        </w:rPr>
        <w:t xml:space="preserve">Wrap &gt; </w:t>
      </w:r>
      <w:r w:rsidR="008B2452">
        <w:rPr>
          <w:rFonts w:ascii="Cambria" w:hAnsi="Cambria"/>
          <w:b/>
          <w:sz w:val="24"/>
        </w:rPr>
        <w:t xml:space="preserve">In Line With Text </w:t>
      </w:r>
      <w:r w:rsidR="008B2452">
        <w:rPr>
          <w:rFonts w:ascii="Cambria" w:hAnsi="Cambria"/>
          <w:sz w:val="24"/>
        </w:rPr>
        <w:t>(whichever is more manageable)</w:t>
      </w:r>
    </w:p>
    <w:p w14:paraId="46E8AEF5" w14:textId="77777777" w:rsidR="0061086E" w:rsidRDefault="00087839" w:rsidP="00272C90">
      <w:pPr>
        <w:spacing w:line="360" w:lineRule="auto"/>
        <w:ind w:hanging="450"/>
        <w:rPr>
          <w:rFonts w:ascii="Cambria" w:hAnsi="Cambria"/>
        </w:rPr>
      </w:pPr>
      <w:r w:rsidRPr="003D0139">
        <w:rPr>
          <w:rFonts w:asciiTheme="majorHAnsi" w:hAnsiTheme="majorHAnsi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7FAB24" wp14:editId="7BD55945">
                <wp:simplePos x="0" y="0"/>
                <wp:positionH relativeFrom="column">
                  <wp:posOffset>0</wp:posOffset>
                </wp:positionH>
                <wp:positionV relativeFrom="paragraph">
                  <wp:posOffset>188595</wp:posOffset>
                </wp:positionV>
                <wp:extent cx="5486400" cy="1404620"/>
                <wp:effectExtent l="0" t="0" r="19050" b="1206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865ED" w14:textId="77777777" w:rsidR="007E7649" w:rsidRDefault="007E7649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14:paraId="354AE31B" w14:textId="77777777" w:rsidR="007E7649" w:rsidRPr="00087839" w:rsidRDefault="007E7649" w:rsidP="00087839">
                            <w:pP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Table 1</w:t>
                            </w:r>
                          </w:p>
                          <w:p w14:paraId="14F74A85" w14:textId="77777777" w:rsidR="007E7649" w:rsidRPr="00087839" w:rsidRDefault="007E7649" w:rsidP="00087839">
                            <w:pPr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Land Slope Category in the Municipality of Solano</w:t>
                            </w:r>
                          </w:p>
                          <w:p w14:paraId="6DF27D45" w14:textId="77777777" w:rsidR="007E7649" w:rsidRPr="00087839" w:rsidRDefault="007E7649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00"/>
                              <w:gridCol w:w="1530"/>
                              <w:gridCol w:w="2936"/>
                              <w:gridCol w:w="1511"/>
                              <w:gridCol w:w="1313"/>
                            </w:tblGrid>
                            <w:tr w:rsidR="007E7649" w:rsidRPr="00087839" w14:paraId="62A440DF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0ABCBFAC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0611E9DA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784504CB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DESCRIPTON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0AD5CD38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AREA (Has)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472E9F5B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PERCENT</w:t>
                                  </w:r>
                                </w:p>
                              </w:tc>
                            </w:tr>
                            <w:tr w:rsidR="007E7649" w:rsidRPr="00087839" w14:paraId="7C53E7B6" w14:textId="77777777" w:rsidTr="007E7649">
                              <w:trPr>
                                <w:trHeight w:val="412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52598A8B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5024E70A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Below 18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32C03DBB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Level to nearly level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140CF345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7,591.7082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</w:tcBorders>
                                </w:tcPr>
                                <w:p w14:paraId="4FDD6AB8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73.72</w:t>
                                  </w:r>
                                </w:p>
                              </w:tc>
                            </w:tr>
                            <w:tr w:rsidR="007E7649" w:rsidRPr="00087839" w14:paraId="46F59057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</w:tcPr>
                                <w:p w14:paraId="39ED2D46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5AEEAF85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18-30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11D05A09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Rolling to Hilly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</w:tcPr>
                                <w:p w14:paraId="011AC126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1,267.2660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 w14:paraId="7A7072EB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12.31</w:t>
                                  </w:r>
                                </w:p>
                              </w:tc>
                            </w:tr>
                            <w:tr w:rsidR="007E7649" w:rsidRPr="00087839" w14:paraId="03BC1E94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</w:tcPr>
                                <w:p w14:paraId="55AF3F6F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</w:tcPr>
                                <w:p w14:paraId="3F215965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30-50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</w:tcPr>
                                <w:p w14:paraId="7D6F49E2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Steep Hill to Mountainous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</w:tcPr>
                                <w:p w14:paraId="31726D45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1,002.1782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</w:tcPr>
                                <w:p w14:paraId="0DD6C7D0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9.73</w:t>
                                  </w:r>
                                </w:p>
                              </w:tc>
                            </w:tr>
                            <w:tr w:rsidR="007E7649" w:rsidRPr="00087839" w14:paraId="2B266B97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2EDC717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6FBA774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Above 50</w:t>
                                  </w: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F53EEC7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Very steepy mountainous</w:t>
                                  </w: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1FBEF68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437.4078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91C3B93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4.25</w:t>
                                  </w:r>
                                </w:p>
                              </w:tc>
                            </w:tr>
                            <w:tr w:rsidR="007E7649" w:rsidRPr="00087839" w14:paraId="1F27D716" w14:textId="77777777" w:rsidTr="007E7649">
                              <w:trPr>
                                <w:trHeight w:val="397"/>
                              </w:trPr>
                              <w:tc>
                                <w:tcPr>
                                  <w:tcW w:w="90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7BFA5CFD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center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4ECE4DA5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b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36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5B8596F8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11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2EFD94BE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10,298.5603</w:t>
                                  </w:r>
                                </w:p>
                              </w:tc>
                              <w:tc>
                                <w:tcPr>
                                  <w:tcW w:w="1313" w:type="dxa"/>
                                  <w:tcBorders>
                                    <w:top w:val="single" w:sz="4" w:space="0" w:color="auto"/>
                                    <w:bottom w:val="single" w:sz="4" w:space="0" w:color="auto"/>
                                  </w:tcBorders>
                                </w:tcPr>
                                <w:p w14:paraId="513FFF09" w14:textId="77777777" w:rsidR="007E7649" w:rsidRPr="00087839" w:rsidRDefault="007E7649" w:rsidP="007E7649">
                                  <w:pPr>
                                    <w:pStyle w:val="ListParagraph"/>
                                    <w:ind w:left="0"/>
                                    <w:jc w:val="right"/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</w:rPr>
                                  </w:pPr>
                                  <w:r w:rsidRPr="00087839">
                                    <w:rPr>
                                      <w:rFonts w:ascii="Cambria" w:hAnsi="Cambria"/>
                                      <w:sz w:val="24"/>
                                      <w:szCs w:val="24"/>
                                      <w:highlight w:val="yellow"/>
                                    </w:rPr>
                                    <w:t>100.00</w:t>
                                  </w:r>
                                </w:p>
                              </w:tc>
                            </w:tr>
                          </w:tbl>
                          <w:p w14:paraId="56732029" w14:textId="77777777" w:rsidR="007E7649" w:rsidRDefault="007E7649" w:rsidP="0008783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19A5B571" w14:textId="77777777" w:rsidR="007E7649" w:rsidRPr="0030778B" w:rsidRDefault="007E7649" w:rsidP="00087839">
                            <w:pP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3A4CFB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 xml:space="preserve">Source: </w:t>
                            </w:r>
                            <w:r w:rsidRPr="003A4CFB">
                              <w:rPr>
                                <w:rFonts w:ascii="Cambria" w:hAnsi="Cambria"/>
                                <w:i/>
                                <w:sz w:val="24"/>
                                <w:szCs w:val="24"/>
                                <w:highlight w:val="yellow"/>
                              </w:rPr>
                              <w:t>(if taken from a different material)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7FAB24" id="_x0000_s1029" type="#_x0000_t202" style="position:absolute;margin-left:0;margin-top:14.85pt;width:6in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">
                <v:textbox style="mso-fit-shape-to-text:t">
                  <w:txbxContent>
                    <w:p w14:paraId="175865ED" w14:textId="77777777" w:rsidR="007E7649" w:rsidRDefault="007E7649" w:rsidP="00087839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14:paraId="354AE31B" w14:textId="77777777" w:rsidR="007E7649" w:rsidRPr="00087839" w:rsidRDefault="007E7649" w:rsidP="00087839">
                      <w:pPr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</w:pPr>
                      <w:r w:rsidRPr="00087839">
                        <w:rPr>
                          <w:rFonts w:ascii="Cambria" w:hAnsi="Cambria"/>
                          <w:b/>
                          <w:sz w:val="24"/>
                          <w:szCs w:val="24"/>
                          <w:highlight w:val="yellow"/>
                        </w:rPr>
                        <w:t>Table 1</w:t>
                      </w:r>
                    </w:p>
                    <w:p w14:paraId="14F74A85" w14:textId="77777777" w:rsidR="007E7649" w:rsidRPr="00087839" w:rsidRDefault="007E7649" w:rsidP="00087839">
                      <w:pPr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</w:pPr>
                      <w:r w:rsidRPr="00087839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Land Slope Category in the Municipality of Solano</w:t>
                      </w:r>
                    </w:p>
                    <w:p w14:paraId="6DF27D45" w14:textId="77777777" w:rsidR="007E7649" w:rsidRPr="00087839" w:rsidRDefault="007E7649" w:rsidP="00087839">
                      <w:pPr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00"/>
                        <w:gridCol w:w="1530"/>
                        <w:gridCol w:w="2936"/>
                        <w:gridCol w:w="1511"/>
                        <w:gridCol w:w="1313"/>
                      </w:tblGrid>
                      <w:tr w:rsidR="007E7649" w:rsidRPr="00087839" w14:paraId="62A440DF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0ABCBFAC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0611E9DA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784504CB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DESCRIPTON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0AD5CD38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AREA (Has)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472E9F5B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PERCENT</w:t>
                            </w:r>
                          </w:p>
                        </w:tc>
                      </w:tr>
                      <w:tr w:rsidR="007E7649" w:rsidRPr="00087839" w14:paraId="7C53E7B6" w14:textId="77777777" w:rsidTr="007E7649">
                        <w:trPr>
                          <w:trHeight w:val="412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</w:tcBorders>
                          </w:tcPr>
                          <w:p w14:paraId="52598A8B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M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</w:tcBorders>
                          </w:tcPr>
                          <w:p w14:paraId="5024E70A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Below 18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</w:tcBorders>
                          </w:tcPr>
                          <w:p w14:paraId="32C03DBB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Level to nearly level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</w:tcBorders>
                          </w:tcPr>
                          <w:p w14:paraId="140CF345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7,591.7082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</w:tcBorders>
                          </w:tcPr>
                          <w:p w14:paraId="4FDD6AB8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73.72</w:t>
                            </w:r>
                          </w:p>
                        </w:tc>
                      </w:tr>
                      <w:tr w:rsidR="007E7649" w:rsidRPr="00087839" w14:paraId="46F59057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</w:tcPr>
                          <w:p w14:paraId="39ED2D46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5AEEAF85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18-30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11D05A09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Rolling to Hilly</w:t>
                            </w:r>
                          </w:p>
                        </w:tc>
                        <w:tc>
                          <w:tcPr>
                            <w:tcW w:w="1511" w:type="dxa"/>
                          </w:tcPr>
                          <w:p w14:paraId="011AC126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1,267.2660</w:t>
                            </w:r>
                          </w:p>
                        </w:tc>
                        <w:tc>
                          <w:tcPr>
                            <w:tcW w:w="1313" w:type="dxa"/>
                          </w:tcPr>
                          <w:p w14:paraId="7A7072EB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12.31</w:t>
                            </w:r>
                          </w:p>
                        </w:tc>
                      </w:tr>
                      <w:tr w:rsidR="007E7649" w:rsidRPr="00087839" w14:paraId="03BC1E94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</w:tcPr>
                          <w:p w14:paraId="55AF3F6F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Q</w:t>
                            </w:r>
                          </w:p>
                        </w:tc>
                        <w:tc>
                          <w:tcPr>
                            <w:tcW w:w="1530" w:type="dxa"/>
                          </w:tcPr>
                          <w:p w14:paraId="3F215965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30-50</w:t>
                            </w:r>
                          </w:p>
                        </w:tc>
                        <w:tc>
                          <w:tcPr>
                            <w:tcW w:w="2936" w:type="dxa"/>
                          </w:tcPr>
                          <w:p w14:paraId="7D6F49E2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Steep Hill to Mountainous</w:t>
                            </w:r>
                          </w:p>
                        </w:tc>
                        <w:tc>
                          <w:tcPr>
                            <w:tcW w:w="1511" w:type="dxa"/>
                          </w:tcPr>
                          <w:p w14:paraId="31726D45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1,002.1782</w:t>
                            </w:r>
                          </w:p>
                        </w:tc>
                        <w:tc>
                          <w:tcPr>
                            <w:tcW w:w="1313" w:type="dxa"/>
                          </w:tcPr>
                          <w:p w14:paraId="0DD6C7D0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9.73</w:t>
                            </w:r>
                          </w:p>
                        </w:tc>
                      </w:tr>
                      <w:tr w:rsidR="007E7649" w:rsidRPr="00087839" w14:paraId="2B266B97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bottom w:val="single" w:sz="4" w:space="0" w:color="auto"/>
                            </w:tcBorders>
                          </w:tcPr>
                          <w:p w14:paraId="62EDC717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bottom w:val="single" w:sz="4" w:space="0" w:color="auto"/>
                            </w:tcBorders>
                          </w:tcPr>
                          <w:p w14:paraId="56FBA774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Above 50</w:t>
                            </w:r>
                          </w:p>
                        </w:tc>
                        <w:tc>
                          <w:tcPr>
                            <w:tcW w:w="2936" w:type="dxa"/>
                            <w:tcBorders>
                              <w:bottom w:val="single" w:sz="4" w:space="0" w:color="auto"/>
                            </w:tcBorders>
                          </w:tcPr>
                          <w:p w14:paraId="0F53EEC7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Very steepy mountainous</w:t>
                            </w:r>
                          </w:p>
                        </w:tc>
                        <w:tc>
                          <w:tcPr>
                            <w:tcW w:w="1511" w:type="dxa"/>
                            <w:tcBorders>
                              <w:bottom w:val="single" w:sz="4" w:space="0" w:color="auto"/>
                            </w:tcBorders>
                          </w:tcPr>
                          <w:p w14:paraId="21FBEF68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437.4078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bottom w:val="single" w:sz="4" w:space="0" w:color="auto"/>
                            </w:tcBorders>
                          </w:tcPr>
                          <w:p w14:paraId="591C3B93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4.25</w:t>
                            </w:r>
                          </w:p>
                        </w:tc>
                      </w:tr>
                      <w:tr w:rsidR="007E7649" w:rsidRPr="00087839" w14:paraId="1F27D716" w14:textId="77777777" w:rsidTr="007E7649">
                        <w:trPr>
                          <w:trHeight w:val="397"/>
                        </w:trPr>
                        <w:tc>
                          <w:tcPr>
                            <w:tcW w:w="90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7BFA5CFD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4ECE4DA5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</w:tc>
                        <w:tc>
                          <w:tcPr>
                            <w:tcW w:w="2936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5B8596F8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</w:p>
                        </w:tc>
                        <w:tc>
                          <w:tcPr>
                            <w:tcW w:w="1511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2EFD94BE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10,298.5603</w:t>
                            </w:r>
                          </w:p>
                        </w:tc>
                        <w:tc>
                          <w:tcPr>
                            <w:tcW w:w="1313" w:type="dxa"/>
                            <w:tcBorders>
                              <w:top w:val="single" w:sz="4" w:space="0" w:color="auto"/>
                              <w:bottom w:val="single" w:sz="4" w:space="0" w:color="auto"/>
                            </w:tcBorders>
                          </w:tcPr>
                          <w:p w14:paraId="513FFF09" w14:textId="77777777" w:rsidR="007E7649" w:rsidRPr="00087839" w:rsidRDefault="007E7649" w:rsidP="007E7649">
                            <w:pPr>
                              <w:pStyle w:val="ListParagraph"/>
                              <w:ind w:left="0"/>
                              <w:jc w:val="right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 w:rsidRPr="00087839">
                              <w:rPr>
                                <w:rFonts w:ascii="Cambria" w:hAnsi="Cambria"/>
                                <w:sz w:val="24"/>
                                <w:szCs w:val="24"/>
                                <w:highlight w:val="yellow"/>
                              </w:rPr>
                              <w:t>100.00</w:t>
                            </w:r>
                          </w:p>
                        </w:tc>
                      </w:tr>
                    </w:tbl>
                    <w:p w14:paraId="56732029" w14:textId="77777777" w:rsidR="007E7649" w:rsidRDefault="007E7649" w:rsidP="00087839">
                      <w:pPr>
                        <w:rPr>
                          <w:rFonts w:ascii="Cambria" w:hAnsi="Cambria"/>
                        </w:rPr>
                      </w:pPr>
                    </w:p>
                    <w:p w14:paraId="19A5B571" w14:textId="77777777" w:rsidR="007E7649" w:rsidRPr="0030778B" w:rsidRDefault="007E7649" w:rsidP="00087839">
                      <w:pPr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 w:rsidRPr="003A4CFB">
                        <w:rPr>
                          <w:rFonts w:ascii="Cambria" w:hAnsi="Cambria"/>
                          <w:sz w:val="24"/>
                          <w:szCs w:val="24"/>
                          <w:highlight w:val="yellow"/>
                        </w:rPr>
                        <w:t xml:space="preserve">Source: </w:t>
                      </w:r>
                      <w:r w:rsidRPr="003A4CFB">
                        <w:rPr>
                          <w:rFonts w:ascii="Cambria" w:hAnsi="Cambria"/>
                          <w:i/>
                          <w:sz w:val="24"/>
                          <w:szCs w:val="24"/>
                          <w:highlight w:val="yellow"/>
                        </w:rPr>
                        <w:t>(if taken from a different material)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8CB622" w14:textId="77777777" w:rsidR="00087839" w:rsidRDefault="00087839" w:rsidP="003A4CFB">
      <w:pPr>
        <w:shd w:val="clear" w:color="auto" w:fill="00B0F0"/>
        <w:rPr>
          <w:rFonts w:ascii="Cambria" w:hAnsi="Cambria"/>
          <w:sz w:val="24"/>
        </w:rPr>
      </w:pPr>
      <w:r w:rsidRPr="0061086E">
        <w:rPr>
          <w:rFonts w:ascii="Cambria" w:hAnsi="Cambria"/>
          <w:sz w:val="24"/>
        </w:rPr>
        <w:t xml:space="preserve">Inserting </w:t>
      </w:r>
      <w:r>
        <w:rPr>
          <w:rFonts w:ascii="Cambria" w:hAnsi="Cambria"/>
          <w:sz w:val="24"/>
        </w:rPr>
        <w:t>Tables</w:t>
      </w:r>
      <w:r w:rsidR="006E35C9">
        <w:rPr>
          <w:rFonts w:ascii="Cambria" w:hAnsi="Cambria"/>
          <w:sz w:val="24"/>
        </w:rPr>
        <w:t xml:space="preserve"> (APA v7)</w:t>
      </w:r>
    </w:p>
    <w:p w14:paraId="1C341AFC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Text Box</w:t>
      </w:r>
    </w:p>
    <w:p w14:paraId="15FBE6DA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Set Text Box width to 6.0”</w:t>
      </w:r>
    </w:p>
    <w:p w14:paraId="7BD40099" w14:textId="77777777" w:rsidR="00087839" w:rsidRPr="00BC38CA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i/>
          <w:sz w:val="24"/>
        </w:rPr>
      </w:pPr>
      <w:r>
        <w:rPr>
          <w:rFonts w:ascii="Cambria" w:hAnsi="Cambria"/>
          <w:sz w:val="24"/>
        </w:rPr>
        <w:t xml:space="preserve">Format Text Box to Cambria 12, </w:t>
      </w:r>
      <w:r w:rsidRPr="00BC38CA">
        <w:rPr>
          <w:rFonts w:ascii="Cambria" w:hAnsi="Cambria"/>
          <w:i/>
          <w:sz w:val="24"/>
        </w:rPr>
        <w:t>single spacing</w:t>
      </w:r>
    </w:p>
    <w:p w14:paraId="0F27F1C2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Skip 1 space</w:t>
      </w:r>
    </w:p>
    <w:p w14:paraId="0A7262D7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>
        <w:rPr>
          <w:rFonts w:ascii="Cambria" w:hAnsi="Cambria"/>
          <w:b/>
          <w:sz w:val="24"/>
        </w:rPr>
        <w:t>Table</w:t>
      </w:r>
      <w:r>
        <w:rPr>
          <w:rFonts w:ascii="Cambria" w:hAnsi="Cambria"/>
          <w:sz w:val="24"/>
        </w:rPr>
        <w:t xml:space="preserve"> </w:t>
      </w:r>
      <w:r w:rsidRPr="0061086E">
        <w:rPr>
          <w:rFonts w:ascii="Cambria" w:hAnsi="Cambria"/>
          <w:b/>
          <w:sz w:val="24"/>
        </w:rPr>
        <w:t>number</w:t>
      </w:r>
      <w:r>
        <w:rPr>
          <w:rFonts w:ascii="Cambria" w:hAnsi="Cambria"/>
          <w:sz w:val="24"/>
        </w:rPr>
        <w:t xml:space="preserve"> (Bold)</w:t>
      </w:r>
    </w:p>
    <w:p w14:paraId="614690E5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Enter </w:t>
      </w:r>
      <w:r>
        <w:rPr>
          <w:rFonts w:ascii="Cambria" w:hAnsi="Cambria"/>
          <w:i/>
          <w:sz w:val="24"/>
        </w:rPr>
        <w:t>Table</w:t>
      </w:r>
      <w:r w:rsidRPr="0061086E">
        <w:rPr>
          <w:rFonts w:ascii="Cambria" w:hAnsi="Cambria"/>
          <w:i/>
          <w:sz w:val="24"/>
        </w:rPr>
        <w:t xml:space="preserve"> title</w:t>
      </w:r>
      <w:r>
        <w:rPr>
          <w:rFonts w:ascii="Cambria" w:hAnsi="Cambria"/>
          <w:sz w:val="24"/>
        </w:rPr>
        <w:t xml:space="preserve"> (Regular, italic)</w:t>
      </w:r>
    </w:p>
    <w:p w14:paraId="6B318345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1 space</w:t>
      </w:r>
    </w:p>
    <w:p w14:paraId="6585E55A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Insert Table</w:t>
      </w:r>
    </w:p>
    <w:p w14:paraId="5CBC8E20" w14:textId="77777777" w:rsidR="00087839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Format table as above</w:t>
      </w:r>
      <w:r w:rsidR="00BC38CA">
        <w:rPr>
          <w:rFonts w:ascii="Cambria" w:hAnsi="Cambria"/>
          <w:sz w:val="24"/>
        </w:rPr>
        <w:t xml:space="preserve"> (no vertical borders)</w:t>
      </w:r>
    </w:p>
    <w:p w14:paraId="48A5590F" w14:textId="77777777" w:rsidR="0030778B" w:rsidRDefault="0030778B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Insert 1 space </w:t>
      </w:r>
    </w:p>
    <w:p w14:paraId="0A5682D2" w14:textId="77777777" w:rsidR="0030778B" w:rsidRDefault="0030778B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 w:rsidRPr="0030778B">
        <w:rPr>
          <w:rFonts w:ascii="Cambria" w:hAnsi="Cambria"/>
          <w:sz w:val="24"/>
        </w:rPr>
        <w:t>Source: (if taken after a different material)</w:t>
      </w:r>
    </w:p>
    <w:p w14:paraId="33E57B1F" w14:textId="77777777" w:rsidR="00087839" w:rsidRPr="0061086E" w:rsidRDefault="00087839" w:rsidP="003A4CFB">
      <w:pPr>
        <w:pStyle w:val="ListParagraph"/>
        <w:numPr>
          <w:ilvl w:val="0"/>
          <w:numId w:val="11"/>
        </w:numPr>
        <w:shd w:val="clear" w:color="auto" w:fill="00B0F0"/>
        <w:ind w:left="720" w:hanging="450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Set Text Box to </w:t>
      </w:r>
      <w:r w:rsidRPr="00087839">
        <w:rPr>
          <w:rFonts w:ascii="Cambria" w:hAnsi="Cambria"/>
          <w:b/>
          <w:sz w:val="24"/>
        </w:rPr>
        <w:t>Wrap &gt; Square</w:t>
      </w:r>
      <w:r>
        <w:rPr>
          <w:rFonts w:ascii="Cambria" w:hAnsi="Cambria"/>
          <w:sz w:val="24"/>
        </w:rPr>
        <w:t xml:space="preserve"> (enables moving vertically on page)</w:t>
      </w:r>
    </w:p>
    <w:p w14:paraId="05B11D05" w14:textId="77777777" w:rsidR="003E4BA3" w:rsidRDefault="003E4BA3" w:rsidP="003A4CFB">
      <w:pPr>
        <w:shd w:val="clear" w:color="auto" w:fill="00B0F0"/>
        <w:spacing w:after="160" w:line="360" w:lineRule="auto"/>
        <w:rPr>
          <w:rFonts w:ascii="Cambria" w:hAnsi="Cambria"/>
        </w:rPr>
      </w:pPr>
    </w:p>
    <w:p w14:paraId="76B30A9A" w14:textId="77777777" w:rsidR="00E43DDE" w:rsidRPr="003E4BA3" w:rsidRDefault="003E4BA3" w:rsidP="003A4CFB">
      <w:pPr>
        <w:shd w:val="clear" w:color="auto" w:fill="00B0F0"/>
        <w:spacing w:after="160"/>
        <w:rPr>
          <w:rFonts w:ascii="Cambria" w:hAnsi="Cambria"/>
          <w:b/>
          <w:i/>
          <w:sz w:val="28"/>
        </w:rPr>
      </w:pPr>
      <w:r w:rsidRPr="003E4BA3">
        <w:rPr>
          <w:rFonts w:ascii="Cambria" w:hAnsi="Cambria"/>
          <w:b/>
          <w:i/>
          <w:sz w:val="28"/>
        </w:rPr>
        <w:t>REMOVE Border lines of Text boxes before printing the FINAL manuscript for BINDING</w:t>
      </w:r>
      <w:r w:rsidR="00E43DDE" w:rsidRPr="003E4BA3">
        <w:rPr>
          <w:rFonts w:ascii="Cambria" w:hAnsi="Cambria"/>
          <w:b/>
          <w:i/>
          <w:sz w:val="28"/>
        </w:rPr>
        <w:br w:type="page"/>
      </w:r>
    </w:p>
    <w:p w14:paraId="4DAAA237" w14:textId="77777777" w:rsidR="005D07D7" w:rsidRPr="00C82E38" w:rsidRDefault="005D07D7" w:rsidP="005D07D7">
      <w:pPr>
        <w:spacing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CHAPTER 2</w:t>
      </w:r>
    </w:p>
    <w:p w14:paraId="261E03F4" w14:textId="77777777" w:rsidR="005D07D7" w:rsidRPr="00C82E38" w:rsidRDefault="005D07D7" w:rsidP="005D07D7">
      <w:pPr>
        <w:spacing w:after="400" w:line="360" w:lineRule="auto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METHODOLOGY</w:t>
      </w:r>
    </w:p>
    <w:p w14:paraId="688A77A9" w14:textId="77777777" w:rsidR="005D07D7" w:rsidRDefault="005D07D7" w:rsidP="005D07D7">
      <w:pPr>
        <w:numPr>
          <w:ilvl w:val="1"/>
          <w:numId w:val="13"/>
        </w:numPr>
        <w:spacing w:line="360" w:lineRule="auto"/>
        <w:contextualSpacing/>
        <w:jc w:val="both"/>
        <w:rPr>
          <w:rFonts w:ascii="Cambria" w:hAnsi="Cambria"/>
          <w:b/>
          <w:sz w:val="24"/>
          <w:szCs w:val="24"/>
          <w:highlight w:val="yellow"/>
        </w:rPr>
      </w:pPr>
      <w:r w:rsidRPr="003A4CFB">
        <w:rPr>
          <w:rFonts w:ascii="Cambria" w:hAnsi="Cambria"/>
          <w:b/>
          <w:sz w:val="24"/>
          <w:szCs w:val="24"/>
          <w:highlight w:val="yellow"/>
        </w:rPr>
        <w:t>Background of the Study</w:t>
      </w:r>
    </w:p>
    <w:p w14:paraId="231D8E4D" w14:textId="77777777" w:rsidR="005D07D7" w:rsidRPr="005D07D7" w:rsidRDefault="005D07D7" w:rsidP="005D07D7">
      <w:pPr>
        <w:spacing w:line="360" w:lineRule="auto"/>
        <w:ind w:left="90" w:firstLine="630"/>
        <w:contextualSpacing/>
        <w:jc w:val="both"/>
        <w:rPr>
          <w:rFonts w:ascii="Cambria" w:hAnsi="Cambria"/>
          <w:sz w:val="24"/>
          <w:szCs w:val="24"/>
        </w:rPr>
      </w:pPr>
      <w:r w:rsidRPr="005D07D7">
        <w:rPr>
          <w:rFonts w:ascii="Cambria" w:hAnsi="Cambria"/>
          <w:sz w:val="24"/>
          <w:szCs w:val="24"/>
          <w:highlight w:val="yellow"/>
        </w:rPr>
        <w:t>This is the start of methodology. Edit this part according to what you have in your paper.</w:t>
      </w:r>
    </w:p>
    <w:p w14:paraId="3FE8D5C6" w14:textId="77777777" w:rsidR="005D07D7" w:rsidRDefault="005D07D7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625DD070" w14:textId="77777777" w:rsidR="00E43DDE" w:rsidRPr="00E43DDE" w:rsidRDefault="00CD7577" w:rsidP="00B41237">
      <w:pPr>
        <w:spacing w:after="400" w:line="360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lastRenderedPageBreak/>
        <w:t>REFERENCES</w:t>
      </w:r>
    </w:p>
    <w:p w14:paraId="44124BC7" w14:textId="77777777" w:rsidR="00E43DDE" w:rsidRPr="003A4CFB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Ocampo, J. (2021). </w:t>
      </w:r>
      <w:r w:rsidRPr="003A4CFB">
        <w:rPr>
          <w:rFonts w:ascii="Cambria" w:hAnsi="Cambria"/>
          <w:i/>
          <w:sz w:val="24"/>
          <w:szCs w:val="24"/>
          <w:highlight w:val="yellow"/>
        </w:rPr>
        <w:t>Greenbelt Case Study</w:t>
      </w:r>
      <w:r w:rsidRPr="003A4CFB">
        <w:rPr>
          <w:rFonts w:ascii="Cambria" w:hAnsi="Cambria"/>
          <w:sz w:val="24"/>
          <w:szCs w:val="24"/>
          <w:highlight w:val="yellow"/>
        </w:rPr>
        <w:t>. Retrieved October 18, 2022, from https://www.scribd.com/document/535861383/Greenbelt-Case-Study#</w:t>
      </w:r>
    </w:p>
    <w:p w14:paraId="0CF1EB23" w14:textId="77777777" w:rsidR="00E43DDE" w:rsidRPr="003A4CFB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  <w:highlight w:val="yellow"/>
        </w:rPr>
      </w:pPr>
      <w:r w:rsidRPr="003A4CFB">
        <w:rPr>
          <w:rFonts w:ascii="Cambria" w:hAnsi="Cambria"/>
          <w:sz w:val="24"/>
          <w:szCs w:val="24"/>
          <w:highlight w:val="yellow"/>
        </w:rPr>
        <w:t xml:space="preserve">Gilles, S. (2014). </w:t>
      </w:r>
      <w:r w:rsidRPr="003A4CFB">
        <w:rPr>
          <w:rFonts w:ascii="Cambria" w:hAnsi="Cambria"/>
          <w:i/>
          <w:sz w:val="24"/>
          <w:szCs w:val="24"/>
          <w:highlight w:val="yellow"/>
        </w:rPr>
        <w:t>Determining Amenity Values of Green Open Spaces in Shopping Malls: The Ayala Greenbelt Park Experience</w:t>
      </w:r>
      <w:r w:rsidRPr="003A4CFB">
        <w:rPr>
          <w:rFonts w:ascii="Cambria" w:hAnsi="Cambria"/>
          <w:sz w:val="24"/>
          <w:szCs w:val="24"/>
          <w:highlight w:val="yellow"/>
        </w:rPr>
        <w:t>. Retrieved October 18, 2022, from https://www.academia.edu/5772254/Determining_Amenity_Values_of_Green_Open_Spaces_in_Shopping_Malls_The_Ayala_Greenbelt_Park_Experience_full_paper</w:t>
      </w:r>
    </w:p>
    <w:p w14:paraId="37D64906" w14:textId="77777777" w:rsidR="00E43DDE" w:rsidRDefault="00E43DDE" w:rsidP="00272C90">
      <w:pPr>
        <w:spacing w:before="200" w:line="360" w:lineRule="auto"/>
        <w:ind w:left="720" w:hanging="720"/>
        <w:rPr>
          <w:rFonts w:ascii="Cambria" w:hAnsi="Cambria"/>
          <w:sz w:val="24"/>
          <w:szCs w:val="24"/>
        </w:rPr>
      </w:pPr>
      <w:r w:rsidRPr="003A4CFB">
        <w:rPr>
          <w:rFonts w:ascii="Cambria" w:hAnsi="Cambria"/>
          <w:i/>
          <w:sz w:val="24"/>
          <w:szCs w:val="24"/>
          <w:highlight w:val="yellow"/>
        </w:rPr>
        <w:t>SM Aura: A Haven of Business and Pleasure.</w:t>
      </w:r>
      <w:r w:rsidRPr="003A4CFB">
        <w:rPr>
          <w:rFonts w:ascii="Cambria" w:hAnsi="Cambria"/>
          <w:sz w:val="24"/>
          <w:szCs w:val="24"/>
          <w:highlight w:val="yellow"/>
        </w:rPr>
        <w:t xml:space="preserve"> (2013). Retrieved October 18, 2022, from https://kmcmaggroup.com/research-insights/2013/sm-aura-a-haven-of-business-and-pleasure/</w:t>
      </w:r>
      <w:r w:rsidRPr="00E43DDE">
        <w:rPr>
          <w:rFonts w:ascii="Cambria" w:hAnsi="Cambria"/>
          <w:sz w:val="24"/>
          <w:szCs w:val="24"/>
        </w:rPr>
        <w:t xml:space="preserve"> </w:t>
      </w:r>
    </w:p>
    <w:p w14:paraId="32BC4492" w14:textId="77777777" w:rsidR="00A36BB3" w:rsidRDefault="00A36BB3" w:rsidP="00272C90">
      <w:pPr>
        <w:spacing w:line="360" w:lineRule="auto"/>
        <w:ind w:left="720" w:hanging="720"/>
        <w:rPr>
          <w:rFonts w:ascii="Cambria" w:hAnsi="Cambria"/>
          <w:sz w:val="24"/>
          <w:szCs w:val="24"/>
        </w:rPr>
      </w:pPr>
    </w:p>
    <w:p w14:paraId="7B9F6343" w14:textId="77777777" w:rsidR="006E35C9" w:rsidRDefault="006E35C9" w:rsidP="00272C90">
      <w:pPr>
        <w:spacing w:after="160"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2CAFF375" w14:textId="77777777" w:rsidR="00A36BB3" w:rsidRDefault="00A36BB3" w:rsidP="003A4CFB">
      <w:pPr>
        <w:shd w:val="clear" w:color="auto" w:fill="00B0F0"/>
        <w:ind w:left="720" w:hanging="72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Setting the REFERENCES</w:t>
      </w:r>
      <w:r w:rsidR="007D00DA">
        <w:rPr>
          <w:rFonts w:ascii="Cambria" w:hAnsi="Cambria"/>
          <w:sz w:val="24"/>
          <w:szCs w:val="24"/>
        </w:rPr>
        <w:t xml:space="preserve"> section</w:t>
      </w:r>
    </w:p>
    <w:p w14:paraId="751B9B8E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Highlight the entire entries</w:t>
      </w:r>
    </w:p>
    <w:p w14:paraId="3F2B7E70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Set to Align Left</w:t>
      </w:r>
    </w:p>
    <w:p w14:paraId="029E5F3D" w14:textId="77777777" w:rsidR="00A36BB3" w:rsidRDefault="00A36BB3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Apply this Paragraph setting…</w:t>
      </w:r>
    </w:p>
    <w:p w14:paraId="10B864C1" w14:textId="77777777" w:rsidR="006E35C9" w:rsidRDefault="006E35C9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0CFDFF6F" w14:textId="77777777" w:rsidR="00A36BB3" w:rsidRDefault="00A36BB3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 w:rsidR="006E35C9" w:rsidRPr="006E35C9"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42CE9A10" wp14:editId="0AF9242B">
            <wp:extent cx="4086224" cy="523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###THESES_CAPSTONES\2022-2023-S1_2022-2023-S2\Paragraph Settin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4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FC1A" w14:textId="77777777" w:rsidR="006E35C9" w:rsidRDefault="006E35C9" w:rsidP="00272C90">
      <w:pPr>
        <w:pStyle w:val="ListParagraph"/>
        <w:spacing w:line="360" w:lineRule="auto"/>
        <w:rPr>
          <w:rFonts w:ascii="Cambria" w:hAnsi="Cambria"/>
          <w:sz w:val="24"/>
          <w:szCs w:val="24"/>
        </w:rPr>
      </w:pPr>
    </w:p>
    <w:p w14:paraId="49A01C74" w14:textId="77777777" w:rsidR="00A36BB3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Remove Hyperlinks.</w:t>
      </w:r>
    </w:p>
    <w:p w14:paraId="1E707206" w14:textId="77777777" w:rsidR="006E35C9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No underlines.</w:t>
      </w:r>
    </w:p>
    <w:p w14:paraId="5AD30886" w14:textId="77777777" w:rsidR="006E35C9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Arrange alphabetically according to authors.</w:t>
      </w:r>
    </w:p>
    <w:p w14:paraId="6CFAED4B" w14:textId="77777777" w:rsidR="006E35C9" w:rsidRPr="00A36BB3" w:rsidRDefault="006E35C9" w:rsidP="003A4CFB">
      <w:pPr>
        <w:pStyle w:val="ListParagraph"/>
        <w:numPr>
          <w:ilvl w:val="0"/>
          <w:numId w:val="12"/>
        </w:numPr>
        <w:shd w:val="clear" w:color="auto" w:fill="00B0F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INCLUDE BOOKS AVAILABLE FROM THE SMU LIBRARY (ULRC)</w:t>
      </w:r>
    </w:p>
    <w:p w14:paraId="716E56AC" w14:textId="77777777" w:rsidR="001152AF" w:rsidRDefault="001152AF">
      <w:pPr>
        <w:spacing w:after="160" w:line="259" w:lineRule="auto"/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30FFEB36" w14:textId="77777777" w:rsidR="001152AF" w:rsidRDefault="001152AF" w:rsidP="001152AF">
      <w:pPr>
        <w:tabs>
          <w:tab w:val="left" w:pos="1800"/>
        </w:tabs>
        <w:spacing w:line="360" w:lineRule="auto"/>
        <w:ind w:left="1800" w:hanging="1800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>Appendix A</w:t>
      </w:r>
      <w:r>
        <w:rPr>
          <w:rFonts w:ascii="Cambria" w:hAnsi="Cambria"/>
          <w:b/>
          <w:sz w:val="24"/>
        </w:rPr>
        <w:tab/>
      </w:r>
      <w:r w:rsidRPr="001152AF">
        <w:rPr>
          <w:rFonts w:ascii="Cambria" w:hAnsi="Cambria"/>
          <w:b/>
          <w:sz w:val="24"/>
        </w:rPr>
        <w:t xml:space="preserve">Student Researcher’s Letter of Intent for Prospective </w:t>
      </w:r>
    </w:p>
    <w:p w14:paraId="64EF51A7" w14:textId="77777777" w:rsidR="001152AF" w:rsidRDefault="001152AF" w:rsidP="001152AF">
      <w:pPr>
        <w:tabs>
          <w:tab w:val="left" w:pos="1800"/>
        </w:tabs>
        <w:spacing w:line="360" w:lineRule="auto"/>
        <w:ind w:left="3600" w:hanging="1800"/>
        <w:rPr>
          <w:rFonts w:ascii="Cambria" w:hAnsi="Cambria"/>
          <w:b/>
          <w:sz w:val="24"/>
        </w:rPr>
      </w:pPr>
      <w:r w:rsidRPr="001152AF">
        <w:rPr>
          <w:rFonts w:ascii="Cambria" w:hAnsi="Cambria"/>
          <w:b/>
          <w:sz w:val="24"/>
        </w:rPr>
        <w:t xml:space="preserve">Adviser-Promoter  </w:t>
      </w:r>
    </w:p>
    <w:p w14:paraId="4C1C681B" w14:textId="77777777" w:rsidR="001152AF" w:rsidRDefault="00C959CE" w:rsidP="00272C90">
      <w:pPr>
        <w:spacing w:line="360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noProof/>
          <w:sz w:val="24"/>
          <w:lang w:val="en-PH" w:eastAsia="en-PH"/>
        </w:rPr>
        <w:drawing>
          <wp:inline distT="0" distB="0" distL="0" distR="0" wp14:anchorId="12ED3C9F" wp14:editId="5259DFD6">
            <wp:extent cx="5486400" cy="7099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-01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B7FC" w14:textId="77777777" w:rsidR="00C959CE" w:rsidRDefault="00C959CE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46E93921" w14:textId="77777777" w:rsidR="001152AF" w:rsidRPr="00C959CE" w:rsidRDefault="001152AF" w:rsidP="00C959CE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b/>
          <w:sz w:val="24"/>
          <w:szCs w:val="24"/>
        </w:rPr>
      </w:pPr>
      <w:r w:rsidRPr="00C959CE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C959CE">
        <w:rPr>
          <w:rFonts w:ascii="Cambria" w:hAnsi="Cambria"/>
          <w:b/>
          <w:sz w:val="24"/>
          <w:szCs w:val="24"/>
        </w:rPr>
        <w:t>B</w:t>
      </w:r>
      <w:r w:rsidRPr="00C959CE">
        <w:rPr>
          <w:rFonts w:ascii="Cambria" w:hAnsi="Cambria"/>
          <w:b/>
          <w:sz w:val="24"/>
          <w:szCs w:val="24"/>
        </w:rPr>
        <w:t xml:space="preserve">     Adviser-Promoter Acceptance Form </w:t>
      </w:r>
    </w:p>
    <w:p w14:paraId="7C41871E" w14:textId="77777777" w:rsidR="00C959CE" w:rsidRDefault="0024104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2AD2475E" wp14:editId="44F6FD22">
            <wp:extent cx="5486400" cy="7099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-0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CE">
        <w:rPr>
          <w:rFonts w:ascii="Cambria" w:hAnsi="Cambria"/>
          <w:sz w:val="24"/>
          <w:szCs w:val="24"/>
        </w:rPr>
        <w:br w:type="page"/>
      </w:r>
    </w:p>
    <w:p w14:paraId="78E98BD2" w14:textId="77777777" w:rsidR="001152AF" w:rsidRDefault="001152AF" w:rsidP="00241044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 w:rsidRPr="00241044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241044" w:rsidRPr="00241044">
        <w:rPr>
          <w:rFonts w:ascii="Cambria" w:hAnsi="Cambria"/>
          <w:b/>
          <w:sz w:val="24"/>
          <w:szCs w:val="24"/>
        </w:rPr>
        <w:t>C</w:t>
      </w:r>
      <w:r w:rsidRPr="00241044">
        <w:rPr>
          <w:rFonts w:ascii="Cambria" w:hAnsi="Cambria"/>
          <w:b/>
          <w:sz w:val="24"/>
          <w:szCs w:val="24"/>
        </w:rPr>
        <w:t xml:space="preserve">     </w:t>
      </w:r>
      <w:r w:rsidR="00241044">
        <w:rPr>
          <w:rFonts w:ascii="Cambria" w:hAnsi="Cambria"/>
          <w:b/>
          <w:sz w:val="24"/>
          <w:szCs w:val="24"/>
        </w:rPr>
        <w:tab/>
      </w:r>
      <w:r w:rsidRPr="00241044">
        <w:rPr>
          <w:rFonts w:ascii="Cambria" w:hAnsi="Cambria"/>
          <w:b/>
          <w:sz w:val="24"/>
          <w:szCs w:val="24"/>
        </w:rPr>
        <w:t xml:space="preserve">Agreement on Promotership </w:t>
      </w:r>
    </w:p>
    <w:p w14:paraId="32A5F64B" w14:textId="77777777" w:rsidR="00241044" w:rsidRDefault="00241044" w:rsidP="00241044">
      <w:pPr>
        <w:tabs>
          <w:tab w:val="left" w:pos="1800"/>
          <w:tab w:val="right" w:leader="dot" w:pos="8640"/>
        </w:tabs>
        <w:spacing w:line="360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drawing>
          <wp:inline distT="0" distB="0" distL="0" distR="0" wp14:anchorId="45208573" wp14:editId="6D508479">
            <wp:extent cx="5486400" cy="7099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o-012_Page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7097" w14:textId="77777777" w:rsidR="00C959CE" w:rsidRDefault="0024104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PH" w:eastAsia="en-PH"/>
        </w:rPr>
        <w:lastRenderedPageBreak/>
        <w:drawing>
          <wp:inline distT="0" distB="0" distL="0" distR="0" wp14:anchorId="722E32F2" wp14:editId="0F7742F6">
            <wp:extent cx="5486400" cy="7099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o-012_Page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9CE">
        <w:rPr>
          <w:rFonts w:ascii="Cambria" w:hAnsi="Cambria"/>
          <w:sz w:val="24"/>
          <w:szCs w:val="24"/>
        </w:rPr>
        <w:br w:type="page"/>
      </w:r>
    </w:p>
    <w:p w14:paraId="5A7A266C" w14:textId="77777777" w:rsidR="001152AF" w:rsidRPr="005F0BF0" w:rsidRDefault="001152AF" w:rsidP="008B686E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b/>
          <w:sz w:val="24"/>
          <w:szCs w:val="24"/>
        </w:rPr>
      </w:pPr>
      <w:r w:rsidRPr="005F0BF0">
        <w:rPr>
          <w:rFonts w:ascii="Cambria" w:hAnsi="Cambria"/>
          <w:b/>
          <w:sz w:val="24"/>
          <w:szCs w:val="24"/>
        </w:rPr>
        <w:lastRenderedPageBreak/>
        <w:t xml:space="preserve">Appendix </w:t>
      </w:r>
      <w:r w:rsidR="008B686E" w:rsidRPr="005F0BF0">
        <w:rPr>
          <w:rFonts w:ascii="Cambria" w:hAnsi="Cambria"/>
          <w:b/>
          <w:sz w:val="24"/>
          <w:szCs w:val="24"/>
        </w:rPr>
        <w:t>D</w:t>
      </w:r>
      <w:r w:rsidRPr="005F0BF0">
        <w:rPr>
          <w:rFonts w:ascii="Cambria" w:hAnsi="Cambria"/>
          <w:b/>
          <w:sz w:val="24"/>
          <w:szCs w:val="24"/>
        </w:rPr>
        <w:tab/>
        <w:t xml:space="preserve">Certificate of Approval </w:t>
      </w:r>
    </w:p>
    <w:p w14:paraId="1B20E7B6" w14:textId="77777777" w:rsidR="008B686E" w:rsidRPr="008B686E" w:rsidRDefault="008B686E" w:rsidP="008B686E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i/>
          <w:sz w:val="24"/>
          <w:szCs w:val="24"/>
        </w:rPr>
      </w:pPr>
      <w:r w:rsidRPr="008B686E">
        <w:rPr>
          <w:rFonts w:ascii="Cambria" w:hAnsi="Cambria"/>
          <w:i/>
          <w:sz w:val="24"/>
          <w:szCs w:val="24"/>
          <w:highlight w:val="yellow"/>
        </w:rPr>
        <w:t>(Issued by UREB after your application)</w:t>
      </w:r>
    </w:p>
    <w:p w14:paraId="5865E8DD" w14:textId="77777777" w:rsidR="00C959CE" w:rsidRDefault="00C959CE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14:paraId="58A34585" w14:textId="77777777" w:rsidR="00000271" w:rsidRDefault="001152AF" w:rsidP="00E12CFF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color w:val="FF0000"/>
          <w:sz w:val="24"/>
          <w:szCs w:val="24"/>
        </w:rPr>
        <w:sectPr w:rsidR="00000271" w:rsidSect="00882E8A">
          <w:headerReference w:type="first" r:id="rId16"/>
          <w:pgSz w:w="12240" w:h="15840" w:code="1"/>
          <w:pgMar w:top="1440" w:right="1440" w:bottom="1440" w:left="2160" w:header="0" w:footer="0" w:gutter="0"/>
          <w:pgNumType w:start="1"/>
          <w:cols w:space="720"/>
          <w:titlePg/>
          <w:docGrid w:linePitch="360"/>
        </w:sectPr>
      </w:pPr>
      <w:r w:rsidRPr="006867C1">
        <w:rPr>
          <w:rFonts w:ascii="Cambria" w:hAnsi="Cambria"/>
          <w:b/>
          <w:sz w:val="24"/>
          <w:szCs w:val="24"/>
        </w:rPr>
        <w:lastRenderedPageBreak/>
        <w:t>Appendix X</w:t>
      </w:r>
      <w:r w:rsidRPr="006867C1">
        <w:rPr>
          <w:rFonts w:ascii="Cambria" w:hAnsi="Cambria"/>
          <w:b/>
          <w:sz w:val="24"/>
          <w:szCs w:val="24"/>
        </w:rPr>
        <w:tab/>
        <w:t>Communication Letters</w:t>
      </w:r>
      <w:r>
        <w:rPr>
          <w:rFonts w:ascii="Cambria" w:hAnsi="Cambria"/>
          <w:sz w:val="24"/>
          <w:szCs w:val="24"/>
        </w:rPr>
        <w:t xml:space="preserve"> </w:t>
      </w:r>
      <w:r w:rsidRPr="001152AF">
        <w:rPr>
          <w:rFonts w:ascii="Cambria" w:hAnsi="Cambria"/>
          <w:i/>
          <w:color w:val="FF0000"/>
          <w:sz w:val="24"/>
          <w:szCs w:val="24"/>
          <w:highlight w:val="yellow"/>
        </w:rPr>
        <w:t>(if there are any)</w:t>
      </w:r>
      <w:r w:rsidRPr="00901CA7">
        <w:rPr>
          <w:rFonts w:ascii="Cambria" w:hAnsi="Cambria"/>
          <w:color w:val="FF0000"/>
          <w:sz w:val="24"/>
          <w:szCs w:val="24"/>
        </w:rPr>
        <w:t xml:space="preserve">  </w:t>
      </w:r>
    </w:p>
    <w:p w14:paraId="0AAED3FD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70074E20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27F5B8" wp14:editId="330A782D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A4F5A" w14:textId="77777777" w:rsidR="007E7649" w:rsidRPr="00717AF1" w:rsidRDefault="007E7649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7F5B8" id="Rectangle 52" o:spid="_x0000_s1030" style="position:absolute;left:0;text-align:left;margin-left:356.65pt;margin-top:12.85pt;width:76.1pt;height:6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RD4DTI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5EAA4F5A" w14:textId="77777777" w:rsidR="007E7649" w:rsidRPr="00717AF1" w:rsidRDefault="007E7649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6218A3E4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34D0AD3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482821999"/>
            <w:placeholder>
              <w:docPart w:val="91A4A1B66FE34D66911A5A1372F31D42"/>
            </w:placeholder>
            <w:showingPlcHdr/>
            <w:text/>
          </w:sdtPr>
          <w:sdtContent>
            <w:tc>
              <w:tcPr>
                <w:tcW w:w="4500" w:type="dxa"/>
              </w:tcPr>
              <w:p w14:paraId="1DA51B65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5E09CB" w14:paraId="7011B9FE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654567D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Address:</w:t>
            </w:r>
          </w:p>
        </w:tc>
        <w:tc>
          <w:tcPr>
            <w:tcW w:w="4500" w:type="dxa"/>
          </w:tcPr>
          <w:p w14:paraId="4C86F27E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2D6A16A3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7319268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 w:val="22"/>
              <w:szCs w:val="24"/>
              <w:u w:val="single"/>
            </w:rPr>
            <w:id w:val="1817830418"/>
            <w:placeholder>
              <w:docPart w:val="F51DCAA0B0444E878A2309AEC36F9AD9"/>
            </w:placeholder>
            <w:showingPlcHdr/>
          </w:sdtPr>
          <w:sdtContent>
            <w:tc>
              <w:tcPr>
                <w:tcW w:w="4500" w:type="dxa"/>
              </w:tcPr>
              <w:p w14:paraId="26E8008E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  <w:u w:val="single"/>
                  </w:rPr>
                </w:pPr>
                <w:r w:rsidRPr="005E09CB">
                  <w:rPr>
                    <w:rFonts w:ascii="Cambria" w:hAnsi="Cambria"/>
                    <w:color w:val="0070C0"/>
                    <w:sz w:val="22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5E09CB" w14:paraId="7146ED87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59F336E4" w14:textId="77777777" w:rsidR="007E7649" w:rsidRPr="005E09CB" w:rsidRDefault="007E7649" w:rsidP="007E7649">
            <w:pPr>
              <w:rPr>
                <w:rFonts w:ascii="Cambria" w:hAnsi="Cambria"/>
                <w:b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628DB433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49134E8D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04B95077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34EAB350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5450A585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5E09CB" w14:paraId="2CAA6AB9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2AEDCF4B" w14:textId="77777777" w:rsidR="007E7649" w:rsidRPr="005E09CB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Age: </w:t>
            </w:r>
            <w:r w:rsidRPr="005E09CB">
              <w:rPr>
                <w:rFonts w:ascii="Cambria" w:hAnsi="Cambria"/>
                <w:sz w:val="22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003631D0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3A21A991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 w:val="22"/>
              <w:szCs w:val="24"/>
            </w:rPr>
            <w:id w:val="-1706399473"/>
            <w:placeholder>
              <w:docPart w:val="4E38CFEFF0984C33A604503B5DAD60FC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3872F193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5E09CB" w14:paraId="417A23AC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20CCF84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 w:val="22"/>
              <w:szCs w:val="24"/>
            </w:rPr>
            <w:id w:val="2100061906"/>
            <w:placeholder>
              <w:docPart w:val="75EE2F02C8184E4891CCADDF3618761E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725D70B1" w14:textId="77777777" w:rsidR="007E7649" w:rsidRPr="005E09CB" w:rsidRDefault="007E7649" w:rsidP="007E7649">
                <w:pPr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05B91949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Place of Birth:</w:t>
            </w:r>
          </w:p>
        </w:tc>
        <w:tc>
          <w:tcPr>
            <w:tcW w:w="3353" w:type="dxa"/>
            <w:shd w:val="clear" w:color="auto" w:fill="FFFFFF"/>
          </w:tcPr>
          <w:p w14:paraId="290BB70D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4A6C523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5B74EEF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645BEB4F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355F104A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 w:val="22"/>
              <w:szCs w:val="24"/>
            </w:rPr>
            <w:id w:val="1692564594"/>
            <w:placeholder>
              <w:docPart w:val="ED909F103B974156ADFFDA99EC13743A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B00B184" w14:textId="77777777" w:rsidR="007E7649" w:rsidRPr="005E09CB" w:rsidRDefault="007E7649" w:rsidP="007E7649">
                <w:pPr>
                  <w:rPr>
                    <w:rFonts w:ascii="Cambria" w:hAnsi="Cambria"/>
                    <w:caps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caps/>
                    <w:sz w:val="22"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5E09CB" w14:paraId="5E24CAF5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CE57B54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5AB8EE0D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03914CD5" w14:textId="77777777" w:rsidR="007E7649" w:rsidRPr="005E09CB" w:rsidRDefault="007E7649" w:rsidP="007E7649">
            <w:pPr>
              <w:ind w:left="522" w:right="-108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 w:val="22"/>
              <w:szCs w:val="24"/>
            </w:rPr>
            <w:id w:val="-1930727808"/>
            <w:placeholder>
              <w:docPart w:val="73AC460BB64744ADA4E82AE895122BB5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783D2E43" w14:textId="77777777" w:rsidR="007E7649" w:rsidRPr="005E09CB" w:rsidRDefault="007E7649" w:rsidP="007E7649">
                <w:pPr>
                  <w:rPr>
                    <w:rFonts w:ascii="Cambria" w:hAnsi="Cambria"/>
                    <w:caps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caps/>
                    <w:sz w:val="22"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448AF457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21CC978E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4592"/>
        <w:gridCol w:w="2388"/>
      </w:tblGrid>
      <w:tr w:rsidR="007E7649" w:rsidRPr="00C6745A" w14:paraId="449AFDE0" w14:textId="77777777" w:rsidTr="007E7649">
        <w:trPr>
          <w:trHeight w:val="360"/>
        </w:trPr>
        <w:tc>
          <w:tcPr>
            <w:tcW w:w="8594" w:type="dxa"/>
            <w:gridSpan w:val="3"/>
            <w:shd w:val="clear" w:color="auto" w:fill="auto"/>
          </w:tcPr>
          <w:p w14:paraId="40DEF648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0AE18B8C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090A4C6D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shd w:val="clear" w:color="auto" w:fill="auto"/>
          </w:tcPr>
          <w:p w14:paraId="6B22A11A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A8B426E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3B8043AA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2B09218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5E09CB" w14:paraId="2A90CA3F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09B331C2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Tertiary</w:t>
            </w:r>
          </w:p>
        </w:tc>
        <w:tc>
          <w:tcPr>
            <w:tcW w:w="4592" w:type="dxa"/>
            <w:shd w:val="clear" w:color="auto" w:fill="auto"/>
          </w:tcPr>
          <w:p w14:paraId="3A88A649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395019515"/>
            <w:placeholder>
              <w:docPart w:val="065B00F0D392454AB7B9C6D7B07B9427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27600AF3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Fonts w:ascii="Cambria" w:hAnsi="Cambria"/>
                    <w:sz w:val="22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5E09CB" w14:paraId="2E3D49ED" w14:textId="77777777" w:rsidTr="007E7649">
        <w:trPr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0FAB8EAF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Secondary</w:t>
            </w:r>
          </w:p>
        </w:tc>
        <w:tc>
          <w:tcPr>
            <w:tcW w:w="4592" w:type="dxa"/>
            <w:shd w:val="clear" w:color="auto" w:fill="auto"/>
          </w:tcPr>
          <w:p w14:paraId="438D811A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324401595"/>
            <w:placeholder>
              <w:docPart w:val="5ABD8045E0A740B2B40E8BB2A850E6CF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269E9EC2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</w:t>
                </w:r>
              </w:p>
            </w:tc>
          </w:sdtContent>
        </w:sdt>
      </w:tr>
      <w:tr w:rsidR="007E7649" w:rsidRPr="005E09CB" w14:paraId="30C4EEE3" w14:textId="77777777" w:rsidTr="007E7649">
        <w:trPr>
          <w:trHeight w:val="360"/>
        </w:trPr>
        <w:tc>
          <w:tcPr>
            <w:tcW w:w="1614" w:type="dxa"/>
            <w:vMerge/>
            <w:shd w:val="clear" w:color="auto" w:fill="auto"/>
          </w:tcPr>
          <w:p w14:paraId="0049CD96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4592" w:type="dxa"/>
            <w:shd w:val="clear" w:color="auto" w:fill="auto"/>
          </w:tcPr>
          <w:p w14:paraId="2A60A7B8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2042931983"/>
            <w:placeholder>
              <w:docPart w:val="D93A97DC229B4CF784CBF2AEE2BF66D0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90F0879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</w:t>
                </w:r>
              </w:p>
            </w:tc>
          </w:sdtContent>
        </w:sdt>
      </w:tr>
      <w:tr w:rsidR="007E7649" w:rsidRPr="005E09CB" w14:paraId="7D35DEDA" w14:textId="77777777" w:rsidTr="007E7649">
        <w:trPr>
          <w:trHeight w:val="360"/>
        </w:trPr>
        <w:tc>
          <w:tcPr>
            <w:tcW w:w="1614" w:type="dxa"/>
            <w:shd w:val="clear" w:color="auto" w:fill="auto"/>
          </w:tcPr>
          <w:p w14:paraId="0E0D47A5" w14:textId="77777777" w:rsidR="007E7649" w:rsidRPr="005E09CB" w:rsidRDefault="007E7649" w:rsidP="007E7649">
            <w:pPr>
              <w:contextualSpacing/>
              <w:jc w:val="both"/>
              <w:rPr>
                <w:rFonts w:ascii="Cambria" w:hAnsi="Cambria"/>
                <w:sz w:val="22"/>
                <w:szCs w:val="24"/>
              </w:rPr>
            </w:pPr>
            <w:r w:rsidRPr="005E09CB">
              <w:rPr>
                <w:rFonts w:ascii="Cambria" w:hAnsi="Cambria"/>
                <w:sz w:val="22"/>
                <w:szCs w:val="24"/>
              </w:rPr>
              <w:t>Elementary</w:t>
            </w:r>
          </w:p>
        </w:tc>
        <w:tc>
          <w:tcPr>
            <w:tcW w:w="4592" w:type="dxa"/>
            <w:shd w:val="clear" w:color="auto" w:fill="auto"/>
          </w:tcPr>
          <w:p w14:paraId="2E823BDE" w14:textId="77777777" w:rsidR="007E7649" w:rsidRPr="005E09CB" w:rsidRDefault="007E7649" w:rsidP="007E7649">
            <w:pPr>
              <w:ind w:right="347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sdt>
          <w:sdtPr>
            <w:rPr>
              <w:rFonts w:ascii="Cambria" w:hAnsi="Cambria"/>
              <w:sz w:val="22"/>
              <w:szCs w:val="24"/>
            </w:rPr>
            <w:id w:val="-672791158"/>
            <w:placeholder>
              <w:docPart w:val="CA94B8A369764881A5FC197A21409112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53F6C98" w14:textId="77777777" w:rsidR="007E7649" w:rsidRPr="005E09CB" w:rsidRDefault="007E7649" w:rsidP="007E7649">
                <w:pPr>
                  <w:ind w:left="157"/>
                  <w:contextualSpacing/>
                  <w:rPr>
                    <w:rFonts w:ascii="Cambria" w:hAnsi="Cambria"/>
                    <w:sz w:val="22"/>
                    <w:szCs w:val="24"/>
                  </w:rPr>
                </w:pPr>
                <w:r w:rsidRPr="005E09CB">
                  <w:rPr>
                    <w:rStyle w:val="PlaceholderText"/>
                    <w:sz w:val="22"/>
                  </w:rPr>
                  <w:t xml:space="preserve">                          </w:t>
                </w:r>
              </w:p>
            </w:tc>
          </w:sdtContent>
        </w:sdt>
      </w:tr>
    </w:tbl>
    <w:p w14:paraId="16B35705" w14:textId="77777777" w:rsidR="005E09CB" w:rsidRDefault="005E09CB" w:rsidP="007E7649">
      <w:pPr>
        <w:jc w:val="both"/>
        <w:rPr>
          <w:rFonts w:ascii="Cambria" w:hAnsi="Cambria"/>
          <w:b/>
          <w:sz w:val="24"/>
          <w:szCs w:val="24"/>
        </w:rPr>
        <w:sectPr w:rsidR="005E09CB" w:rsidSect="00882E8A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2544"/>
        <w:gridCol w:w="41"/>
        <w:gridCol w:w="270"/>
        <w:gridCol w:w="7"/>
        <w:gridCol w:w="3344"/>
        <w:gridCol w:w="2388"/>
      </w:tblGrid>
      <w:tr w:rsidR="005E09CB" w:rsidRPr="00341706" w14:paraId="13788981" w14:textId="77777777" w:rsidTr="00BF26DB">
        <w:trPr>
          <w:trHeight w:val="360"/>
        </w:trPr>
        <w:tc>
          <w:tcPr>
            <w:tcW w:w="8594" w:type="dxa"/>
            <w:gridSpan w:val="6"/>
            <w:shd w:val="clear" w:color="auto" w:fill="FFFFFF"/>
          </w:tcPr>
          <w:p w14:paraId="791E1E2C" w14:textId="77777777" w:rsidR="005E09CB" w:rsidRPr="00341706" w:rsidRDefault="005E09CB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</w:tc>
      </w:tr>
      <w:tr w:rsidR="007E7649" w:rsidRPr="00341706" w14:paraId="6A3D54EF" w14:textId="77777777" w:rsidTr="00BF26DB">
        <w:trPr>
          <w:trHeight w:val="360"/>
        </w:trPr>
        <w:tc>
          <w:tcPr>
            <w:tcW w:w="8594" w:type="dxa"/>
            <w:gridSpan w:val="6"/>
            <w:shd w:val="clear" w:color="auto" w:fill="FFFFFF"/>
          </w:tcPr>
          <w:p w14:paraId="123FD5BC" w14:textId="77777777" w:rsidR="007E7649" w:rsidRPr="005E09CB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35F745CB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4A9E1F4B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4DF04D02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16C72D0E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72183811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262BD70B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7AE58600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5252B95E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0AB25C35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2F23596A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7A29F0D3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608CD22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E1926C7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7788225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3C9A2937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12BF315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44C72FBC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75F151F8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5E28CD8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F42125D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56C1FA93" w14:textId="77777777" w:rsidTr="00BF26DB">
        <w:trPr>
          <w:trHeight w:val="360"/>
        </w:trPr>
        <w:tc>
          <w:tcPr>
            <w:tcW w:w="2855" w:type="dxa"/>
            <w:gridSpan w:val="3"/>
            <w:shd w:val="clear" w:color="auto" w:fill="FFFFFF"/>
          </w:tcPr>
          <w:p w14:paraId="287F10BF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2DB233DF" w14:textId="77777777" w:rsidR="007E7649" w:rsidRPr="005E09CB" w:rsidRDefault="007E7649" w:rsidP="007E7649">
            <w:pPr>
              <w:ind w:right="167"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87CCC9A" w14:textId="77777777" w:rsidR="007E7649" w:rsidRPr="005E09CB" w:rsidRDefault="007E7649" w:rsidP="007E7649">
            <w:pPr>
              <w:ind w:left="157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341706" w14:paraId="7EC3DB5C" w14:textId="77777777" w:rsidTr="00BF26DB">
        <w:tblPrEx>
          <w:shd w:val="clear" w:color="auto" w:fill="auto"/>
        </w:tblPrEx>
        <w:trPr>
          <w:trHeight w:val="360"/>
        </w:trPr>
        <w:tc>
          <w:tcPr>
            <w:tcW w:w="8594" w:type="dxa"/>
            <w:gridSpan w:val="6"/>
            <w:shd w:val="clear" w:color="auto" w:fill="auto"/>
          </w:tcPr>
          <w:p w14:paraId="6AB6AFF1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D88A8E2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4D9E8817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3AC362F7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74B8720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62FB3747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5A849C99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2C787273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23CB6997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286C4BC9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55D7CA1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52700E1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FD8BA35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2E1EA121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5DA4314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7F02CFF9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9F16E3B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18E30C97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681844B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610A5CE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7B57F5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20096C07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5966CA7B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5772B16A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60D1C74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BA59D8A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248212E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2D1AD60C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9924673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241F2475" w14:textId="77777777" w:rsidTr="00BF26DB">
        <w:trPr>
          <w:trHeight w:val="360"/>
        </w:trPr>
        <w:tc>
          <w:tcPr>
            <w:tcW w:w="2862" w:type="dxa"/>
            <w:gridSpan w:val="4"/>
            <w:shd w:val="clear" w:color="auto" w:fill="FFFFFF"/>
          </w:tcPr>
          <w:p w14:paraId="1B99A967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7104880A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5E3ED9B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65CC75D2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59C66B7A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C16126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7EE43F30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6FD0DDEA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ADE580A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64620F3A" w14:textId="77777777" w:rsidTr="00BF26DB">
        <w:tblPrEx>
          <w:shd w:val="clear" w:color="auto" w:fill="auto"/>
        </w:tblPrEx>
        <w:tc>
          <w:tcPr>
            <w:tcW w:w="2544" w:type="dxa"/>
            <w:shd w:val="clear" w:color="auto" w:fill="FFFFFF"/>
          </w:tcPr>
          <w:p w14:paraId="15590030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1268ECB5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388" w:type="dxa"/>
            <w:shd w:val="clear" w:color="auto" w:fill="FFFFFF"/>
          </w:tcPr>
          <w:p w14:paraId="5E4DA93A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180F932A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20EF1943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FA8D61E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B2AE7E8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18BF7574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288D6A9B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543F8690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41A1C61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58E971D5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0409B02C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2B830F9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F3B81A4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3199CF65" w14:textId="77777777" w:rsidTr="00BF26DB">
        <w:tblPrEx>
          <w:shd w:val="clear" w:color="auto" w:fill="auto"/>
        </w:tblPrEx>
        <w:trPr>
          <w:trHeight w:val="323"/>
        </w:trPr>
        <w:tc>
          <w:tcPr>
            <w:tcW w:w="2544" w:type="dxa"/>
            <w:shd w:val="clear" w:color="auto" w:fill="FFFFFF"/>
          </w:tcPr>
          <w:p w14:paraId="0EC0CF86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5E604AD" w14:textId="77777777" w:rsidR="007E7649" w:rsidRPr="005E09CB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44E0EC8" w14:textId="77777777" w:rsidR="007E7649" w:rsidRPr="005E09CB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4FA20A4E" w14:textId="77777777" w:rsidTr="00BF26DB">
        <w:tc>
          <w:tcPr>
            <w:tcW w:w="8594" w:type="dxa"/>
            <w:gridSpan w:val="6"/>
            <w:shd w:val="clear" w:color="auto" w:fill="FFFFFF"/>
          </w:tcPr>
          <w:p w14:paraId="74B62D21" w14:textId="77777777" w:rsidR="007E7649" w:rsidRPr="005E09CB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2"/>
                <w:szCs w:val="24"/>
              </w:rPr>
            </w:pPr>
          </w:p>
          <w:p w14:paraId="0BEE4A38" w14:textId="77777777" w:rsidR="007E7649" w:rsidRPr="005E09CB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2"/>
                <w:szCs w:val="24"/>
              </w:rPr>
            </w:pPr>
            <w:r w:rsidRPr="005E09CB">
              <w:rPr>
                <w:rFonts w:ascii="Cambria" w:hAnsi="Cambria"/>
                <w:b/>
                <w:sz w:val="22"/>
                <w:szCs w:val="24"/>
              </w:rPr>
              <w:t>LEADERSHIP TRAININGS/SEMINARS</w:t>
            </w:r>
          </w:p>
        </w:tc>
      </w:tr>
      <w:tr w:rsidR="007E7649" w:rsidRPr="00341706" w14:paraId="548DD652" w14:textId="77777777" w:rsidTr="00BF26DB">
        <w:tc>
          <w:tcPr>
            <w:tcW w:w="2544" w:type="dxa"/>
            <w:shd w:val="clear" w:color="auto" w:fill="FFFFFF"/>
          </w:tcPr>
          <w:p w14:paraId="16722283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33A2BCB4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388" w:type="dxa"/>
            <w:shd w:val="clear" w:color="auto" w:fill="FFFFFF"/>
          </w:tcPr>
          <w:p w14:paraId="052E1950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65898D04" w14:textId="77777777" w:rsidTr="00BF26DB">
        <w:tc>
          <w:tcPr>
            <w:tcW w:w="2544" w:type="dxa"/>
            <w:shd w:val="clear" w:color="auto" w:fill="FFFFFF"/>
          </w:tcPr>
          <w:p w14:paraId="6063F3D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58E2FBB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ACA14B6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716FD321" w14:textId="77777777" w:rsidTr="00BF26DB">
        <w:tc>
          <w:tcPr>
            <w:tcW w:w="2544" w:type="dxa"/>
            <w:shd w:val="clear" w:color="auto" w:fill="FFFFFF"/>
          </w:tcPr>
          <w:p w14:paraId="68F3B8E1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9087530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484B065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01285989" w14:textId="77777777" w:rsidTr="00BF26DB">
        <w:tc>
          <w:tcPr>
            <w:tcW w:w="2544" w:type="dxa"/>
            <w:shd w:val="clear" w:color="auto" w:fill="FFFFFF"/>
          </w:tcPr>
          <w:p w14:paraId="6A037AEB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28F72CC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433C563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255F171B" w14:textId="77777777" w:rsidTr="00BF26DB">
        <w:tc>
          <w:tcPr>
            <w:tcW w:w="2544" w:type="dxa"/>
            <w:shd w:val="clear" w:color="auto" w:fill="FFFFFF"/>
          </w:tcPr>
          <w:p w14:paraId="03FF85E9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CC0E467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F0747ED" w14:textId="77777777" w:rsidR="007E7649" w:rsidRPr="005E09CB" w:rsidRDefault="007E7649" w:rsidP="007E7649">
            <w:pPr>
              <w:ind w:left="162"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341706" w14:paraId="55E1F807" w14:textId="77777777" w:rsidTr="00BF26DB">
        <w:tblPrEx>
          <w:shd w:val="clear" w:color="auto" w:fill="auto"/>
        </w:tblPrEx>
        <w:tc>
          <w:tcPr>
            <w:tcW w:w="8594" w:type="dxa"/>
            <w:gridSpan w:val="6"/>
            <w:shd w:val="clear" w:color="auto" w:fill="auto"/>
          </w:tcPr>
          <w:p w14:paraId="4C062FA3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45E6F56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714A25CF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58F510D0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4C92E77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3AC662EC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67CDD565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388" w:type="dxa"/>
            <w:shd w:val="clear" w:color="auto" w:fill="auto"/>
          </w:tcPr>
          <w:p w14:paraId="5E805F7A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7DDBB8B6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5E09CB" w14:paraId="1BB0E8A3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4499749A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4E1B2245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01FE813E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38A3F31B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6CD98922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706EDEFA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686CFFF3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3767AB3B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04B226E2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418A57EF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735C4FA0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10EA5E26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1F20C4E3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472DF2C2" w14:textId="77777777" w:rsidR="007E7649" w:rsidRPr="005E09CB" w:rsidRDefault="007E7649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48C6E274" w14:textId="77777777" w:rsidR="007E7649" w:rsidRPr="005E09CB" w:rsidRDefault="007E7649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  <w:tr w:rsidR="00B32FCF" w:rsidRPr="005E09CB" w14:paraId="4F9830D6" w14:textId="77777777" w:rsidTr="00BF26DB">
        <w:tblPrEx>
          <w:shd w:val="clear" w:color="auto" w:fill="auto"/>
        </w:tblPrEx>
        <w:tc>
          <w:tcPr>
            <w:tcW w:w="2585" w:type="dxa"/>
            <w:gridSpan w:val="2"/>
            <w:shd w:val="clear" w:color="auto" w:fill="auto"/>
          </w:tcPr>
          <w:p w14:paraId="0A2AA1C3" w14:textId="77777777" w:rsidR="00B32FCF" w:rsidRPr="005E09CB" w:rsidRDefault="00B32FCF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08C7408" w14:textId="77777777" w:rsidR="00B32FCF" w:rsidRPr="005E09CB" w:rsidRDefault="00B32FCF" w:rsidP="007E7649">
            <w:pPr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  <w:tc>
          <w:tcPr>
            <w:tcW w:w="2388" w:type="dxa"/>
            <w:shd w:val="clear" w:color="auto" w:fill="auto"/>
          </w:tcPr>
          <w:p w14:paraId="474C279B" w14:textId="77777777" w:rsidR="00B32FCF" w:rsidRPr="005E09CB" w:rsidRDefault="00B32FCF" w:rsidP="007E7649">
            <w:pPr>
              <w:ind w:left="252"/>
              <w:contextualSpacing/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1C965F2E" w14:textId="77777777" w:rsidR="00B32FCF" w:rsidRPr="00B32FCF" w:rsidRDefault="00B32FCF" w:rsidP="007E7649">
      <w:pPr>
        <w:rPr>
          <w:rFonts w:ascii="Cambria" w:hAnsi="Cambria"/>
          <w:i/>
        </w:rPr>
        <w:sectPr w:rsidR="00B32FCF" w:rsidRPr="00B32FCF" w:rsidSect="00882E8A">
          <w:type w:val="continuous"/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  <w:r w:rsidRPr="00B32FCF">
        <w:rPr>
          <w:rFonts w:ascii="Cambria" w:hAnsi="Cambria"/>
          <w:i/>
        </w:rPr>
        <w:t xml:space="preserve">Note: Delete unused rows. </w:t>
      </w:r>
      <w:r>
        <w:rPr>
          <w:rFonts w:ascii="Cambria" w:hAnsi="Cambria"/>
          <w:i/>
        </w:rPr>
        <w:t xml:space="preserve"> Removed table borders when done.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72C7773E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FCE2E98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33DE509D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5E09CB" w14:paraId="6742B587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6936680D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413F81D4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053AF11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75E7B29E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C647BA1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  <w:tr w:rsidR="007E7649" w:rsidRPr="005E09CB" w14:paraId="5482CE6B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54BC3D26" w14:textId="77777777" w:rsidR="007E7649" w:rsidRPr="005E09CB" w:rsidRDefault="007E7649" w:rsidP="007E7649">
            <w:pPr>
              <w:rPr>
                <w:rFonts w:ascii="Cambria" w:hAnsi="Cambria"/>
                <w:sz w:val="22"/>
                <w:szCs w:val="24"/>
              </w:rPr>
            </w:pPr>
          </w:p>
        </w:tc>
      </w:tr>
    </w:tbl>
    <w:p w14:paraId="3935C320" w14:textId="77777777" w:rsidR="001152AF" w:rsidRDefault="001152AF" w:rsidP="00E12CFF">
      <w:pPr>
        <w:tabs>
          <w:tab w:val="right" w:leader="dot" w:pos="8640"/>
        </w:tabs>
        <w:spacing w:line="360" w:lineRule="auto"/>
        <w:ind w:left="1800" w:hanging="1800"/>
        <w:rPr>
          <w:rFonts w:ascii="Cambria" w:hAnsi="Cambria"/>
          <w:sz w:val="24"/>
          <w:szCs w:val="24"/>
        </w:rPr>
      </w:pPr>
    </w:p>
    <w:p w14:paraId="5E8B7DD0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28667094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7CF99356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B11224" wp14:editId="2B11C6F8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772FC" w14:textId="77777777" w:rsidR="007E7649" w:rsidRPr="00717AF1" w:rsidRDefault="007E7649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11224" id="Rectangle 23" o:spid="_x0000_s1031" style="position:absolute;left:0;text-align:left;margin-left:356.65pt;margin-top:12.85pt;width:76.1pt;height:6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klzLwY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614772FC" w14:textId="77777777" w:rsidR="007E7649" w:rsidRPr="00717AF1" w:rsidRDefault="007E7649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3AFE073B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0D964594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865638710"/>
            <w:placeholder>
              <w:docPart w:val="3908FE840227474183E5FE1B6ADA89C5"/>
            </w:placeholder>
            <w:showingPlcHdr/>
            <w:text/>
          </w:sdtPr>
          <w:sdtContent>
            <w:tc>
              <w:tcPr>
                <w:tcW w:w="4500" w:type="dxa"/>
              </w:tcPr>
              <w:p w14:paraId="58F7F1A4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06F14A5E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3E68366E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3EFCE53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5E8AC72E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71BEA92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7337421"/>
            <w:placeholder>
              <w:docPart w:val="45C3A312E446451C91B5D31F8123F7A4"/>
            </w:placeholder>
            <w:showingPlcHdr/>
          </w:sdtPr>
          <w:sdtContent>
            <w:tc>
              <w:tcPr>
                <w:tcW w:w="4500" w:type="dxa"/>
              </w:tcPr>
              <w:p w14:paraId="3A6C0F11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25C8086C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0D081EE8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0B96730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05F7DD25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10EB99FA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51B97309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397ED4E0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2E788306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527EFC0E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6C98927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34385A04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372902811"/>
            <w:placeholder>
              <w:docPart w:val="2521966E51994FB5B613F63FC49A9E35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70E2237E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177C479B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60474688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1956216401"/>
            <w:placeholder>
              <w:docPart w:val="5F8D540EBEDE40E7A680BB87A9080D45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2969C8F1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5A4E90DA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1317EA18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59B21187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15D3B138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754275C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11AC40BD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427304901"/>
            <w:placeholder>
              <w:docPart w:val="9E4EC9EF65C44C7D956647567EA124EF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83C3B0D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2EE51AC0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1F573D8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70E09446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72A523A8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-2141099941"/>
            <w:placeholder>
              <w:docPart w:val="7AE8B0A010D341AE9BD43A9CF3C493E6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4455E954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26400C6C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02294874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388"/>
        <w:gridCol w:w="36"/>
      </w:tblGrid>
      <w:tr w:rsidR="007E7649" w:rsidRPr="00C6745A" w14:paraId="530EED8F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04CD4CFB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54765992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7EBC7681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1F1B358A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1E1C094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7CA5D89C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0173D9C7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64A17FE5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5B570B4F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3559AFC4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957176724"/>
            <w:placeholder>
              <w:docPart w:val="F8F84AC7BCCC463490059BF990C81FCC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4CB8B26B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5C258D42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22B469E8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7E4FAA77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663829643"/>
            <w:placeholder>
              <w:docPart w:val="8132D2ADFD174616B8B8362174969E8E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14B987B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3C372AD3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/>
            <w:shd w:val="clear" w:color="auto" w:fill="auto"/>
          </w:tcPr>
          <w:p w14:paraId="27A9105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1BE5B580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471296281"/>
            <w:placeholder>
              <w:docPart w:val="0C8092DE24A045D2839436613C88378B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670B0B0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1C58427B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2B72C728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6D4F0F96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2068406126"/>
            <w:placeholder>
              <w:docPart w:val="0B70735345BE4DF6B2E78FC7C29F536D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0D15E754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4E32638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FFFFFF"/>
          </w:tcPr>
          <w:p w14:paraId="00FB2EAC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F3A22A0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344F1910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9813DF2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2F8CA3F3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E20FA1F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52286D6C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73FAB34E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73BDA6D4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4DB5F7A5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58EA4CAE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28E272C8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417A7AF7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12CC3FD5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0B989A6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BDB2F05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125A357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29C171F8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D3DEDDD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1597675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32A7B6D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671E691D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4B365EA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C4D0CBA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022460A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5DE5B7CF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0C979A8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3B53DC94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12EE2E97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67E035D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231AEA93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B41F2C8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4C0BB467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7814B3C6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4D41A36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6A264C41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5A484F66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61D4437F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5AA5E02B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2895B88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2D3C90A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22941A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72E483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3594263D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F8BD2F9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64303BA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3C830B6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32015A76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8F82F01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60B64007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96C4DE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3AF57C85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6B6DFD7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88523DA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AC32F6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3CFD3FC1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A83ACB3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47295FF5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76BD06FB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CC1D281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2B57A80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09A07683" w14:textId="77777777" w:rsidTr="007E7649">
        <w:tc>
          <w:tcPr>
            <w:tcW w:w="8630" w:type="dxa"/>
            <w:gridSpan w:val="8"/>
            <w:shd w:val="clear" w:color="auto" w:fill="auto"/>
          </w:tcPr>
          <w:p w14:paraId="19532395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588BBFC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0A8AD668" w14:textId="77777777" w:rsidTr="007E7649">
        <w:tc>
          <w:tcPr>
            <w:tcW w:w="8630" w:type="dxa"/>
            <w:gridSpan w:val="8"/>
            <w:shd w:val="clear" w:color="auto" w:fill="auto"/>
          </w:tcPr>
          <w:p w14:paraId="6BEF2966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1141588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24ADD85A" w14:textId="77777777" w:rsidTr="007E7649">
        <w:tc>
          <w:tcPr>
            <w:tcW w:w="2544" w:type="dxa"/>
            <w:gridSpan w:val="2"/>
            <w:shd w:val="clear" w:color="auto" w:fill="FFFFFF"/>
          </w:tcPr>
          <w:p w14:paraId="0B4FF8A6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1602B9DF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01A15105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1F0759F8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3C51BCA1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6BE39DB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ABE3BC1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E672E0F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7813466C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6819A71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050EA89C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6BEA4E9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775EB091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6A89095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0BBF58CF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E941201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1AC962D4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AE10CDF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6B7A725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02FD01AD" w14:textId="77777777" w:rsidTr="007E7649">
        <w:tblPrEx>
          <w:shd w:val="clear" w:color="auto" w:fill="FFFFFF"/>
        </w:tblPrEx>
        <w:tc>
          <w:tcPr>
            <w:tcW w:w="8630" w:type="dxa"/>
            <w:gridSpan w:val="8"/>
            <w:shd w:val="clear" w:color="auto" w:fill="FFFFFF"/>
          </w:tcPr>
          <w:p w14:paraId="018388DC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E2600E4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05376409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3F35F678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143D26AA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0900F804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415F5E93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390551A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C1B8B0E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7B261D0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76D5F87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2BC0A78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2EA41A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FE4CBDA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2AD7D5F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9F6A19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5A339F7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1F36D1B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4FF30F3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64AF9A2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FBA8312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71431165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75C3231C" w14:textId="77777777" w:rsidTr="007E7649">
        <w:tc>
          <w:tcPr>
            <w:tcW w:w="8630" w:type="dxa"/>
            <w:gridSpan w:val="8"/>
            <w:shd w:val="clear" w:color="auto" w:fill="auto"/>
          </w:tcPr>
          <w:p w14:paraId="3D05AB6D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D8E4393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1F0A7041" w14:textId="77777777" w:rsidTr="007E7649">
        <w:tc>
          <w:tcPr>
            <w:tcW w:w="2585" w:type="dxa"/>
            <w:gridSpan w:val="3"/>
            <w:shd w:val="clear" w:color="auto" w:fill="auto"/>
          </w:tcPr>
          <w:p w14:paraId="5A26D8AA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1F52D664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47F76BA1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79E8ED41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gridSpan w:val="2"/>
            <w:shd w:val="clear" w:color="auto" w:fill="auto"/>
          </w:tcPr>
          <w:p w14:paraId="77E2DAC9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54F03ABE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58085228" w14:textId="77777777" w:rsidTr="007E7649">
        <w:tc>
          <w:tcPr>
            <w:tcW w:w="2585" w:type="dxa"/>
            <w:gridSpan w:val="3"/>
            <w:shd w:val="clear" w:color="auto" w:fill="auto"/>
          </w:tcPr>
          <w:p w14:paraId="6E81304C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6D26C6C6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3A47AD1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2B336F5" w14:textId="77777777" w:rsidTr="007E7649">
        <w:tc>
          <w:tcPr>
            <w:tcW w:w="2585" w:type="dxa"/>
            <w:gridSpan w:val="3"/>
            <w:shd w:val="clear" w:color="auto" w:fill="auto"/>
          </w:tcPr>
          <w:p w14:paraId="5244A524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E804366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9A67A6C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770CE5B" w14:textId="77777777" w:rsidTr="007E7649">
        <w:tc>
          <w:tcPr>
            <w:tcW w:w="2585" w:type="dxa"/>
            <w:gridSpan w:val="3"/>
            <w:shd w:val="clear" w:color="auto" w:fill="auto"/>
          </w:tcPr>
          <w:p w14:paraId="405037E9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607DB67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51CED93D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D6168D2" w14:textId="77777777" w:rsidTr="007E7649">
        <w:tc>
          <w:tcPr>
            <w:tcW w:w="2585" w:type="dxa"/>
            <w:gridSpan w:val="3"/>
            <w:shd w:val="clear" w:color="auto" w:fill="auto"/>
          </w:tcPr>
          <w:p w14:paraId="0DA940B2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312392A7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3CBDEE07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7CFF17CD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882E8A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428AAFD4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614119AB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19829B40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4F0F97A8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5D884017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EEDD367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2439F80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2CE98FA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64D3F79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3A130C3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ACF73F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19D874BF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</w:p>
    <w:p w14:paraId="200376F1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3FF6ADD4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75777348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0AF467" wp14:editId="134F0B3B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3B768" w14:textId="77777777" w:rsidR="007E7649" w:rsidRPr="00717AF1" w:rsidRDefault="007E7649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AF467" id="Rectangle 24" o:spid="_x0000_s1032" style="position:absolute;left:0;text-align:left;margin-left:356.65pt;margin-top:12.85pt;width:76.1pt;height:68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qf3ijI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3333B768" w14:textId="77777777" w:rsidR="007E7649" w:rsidRPr="00717AF1" w:rsidRDefault="007E7649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3B7A6E62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028E8620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-1490248998"/>
            <w:placeholder>
              <w:docPart w:val="0C7E18D8FCB544CA93A68D4EB449E8CF"/>
            </w:placeholder>
            <w:showingPlcHdr/>
            <w:text/>
          </w:sdtPr>
          <w:sdtContent>
            <w:tc>
              <w:tcPr>
                <w:tcW w:w="4500" w:type="dxa"/>
              </w:tcPr>
              <w:p w14:paraId="30BC1B92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6FC6B703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2E974E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313595F5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589BF2AE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3567D438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122200973"/>
            <w:placeholder>
              <w:docPart w:val="034989FC3E0F4FABA803DD7B0C361959"/>
            </w:placeholder>
            <w:showingPlcHdr/>
          </w:sdtPr>
          <w:sdtContent>
            <w:tc>
              <w:tcPr>
                <w:tcW w:w="4500" w:type="dxa"/>
              </w:tcPr>
              <w:p w14:paraId="6B4531FF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1BB75C4D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71B9DE8A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029B5277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645CAADF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521426FF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3B425322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6A28D362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63F6CB4C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7A7C14D7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053885F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647883B0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-1207568013"/>
            <w:placeholder>
              <w:docPart w:val="E8BC107D49834837A3C3CD4E79B1550E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7E60D5CB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755B3D65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DE21ADF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217715526"/>
            <w:placeholder>
              <w:docPart w:val="D004C1EBF5E54BCE802B5A397F5F8C3E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362DA4F2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101D99C7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5AA1342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4C2229D8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484F3B7C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22A9DE30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69BD9E9E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-1298063998"/>
            <w:placeholder>
              <w:docPart w:val="203CC03CF9C149038E628C90653AB1FC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2A7B02AB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10756F61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55AC277F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48741FC8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29F42408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628277219"/>
            <w:placeholder>
              <w:docPart w:val="2967AF7AC76D4F33811F7E0B44F39686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161721B9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043EA66C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728329F7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388"/>
        <w:gridCol w:w="36"/>
      </w:tblGrid>
      <w:tr w:rsidR="007E7649" w:rsidRPr="00C6745A" w14:paraId="3AD4EF9D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2CEDD36E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0C432D16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15F92CE9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133C9614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6562FEC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03791C1F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8388B41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5B6060D6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08254AC3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19B1BCEF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675997784"/>
            <w:placeholder>
              <w:docPart w:val="011A4F9BB915478482969277620EDE4B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2A9E91A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5718DA52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1B6FDC25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2D5D2839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342633679"/>
            <w:placeholder>
              <w:docPart w:val="73DD12B9CBEA457FAF7E7428F26379C5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69DCCFB2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0DFA0382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/>
            <w:shd w:val="clear" w:color="auto" w:fill="auto"/>
          </w:tcPr>
          <w:p w14:paraId="6F7C62E3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11EA9C46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1672762366"/>
            <w:placeholder>
              <w:docPart w:val="434621A3DB9848BA90EC98EFB176F0F9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079DC01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2BE55551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4B65507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08CDC971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797974114"/>
            <w:placeholder>
              <w:docPart w:val="AA27D7790FD840C89D52DCF88F018E0E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59B5BB75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0760BD85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FFFFFF"/>
          </w:tcPr>
          <w:p w14:paraId="1806C7CA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72B4F2C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33892D11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092B619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5E6D403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5534207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0618CE8E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00B8C00F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4AACA1D7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5BC99D41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60A2BE59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1BF9F811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045365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1A41FEC6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0D7A5A1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3A78F35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5FAE7146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423C871C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718209B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9BAEAC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E2DC73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2D41209D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68CFC61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AD295F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2CECB4E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025A73D0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319AB6E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2C0071DD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2BD12BDC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128C50B2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1E8FBFB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81D03C7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7C26B09F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7352C0F7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48C1B1A6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49C91920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42D5C913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4BEFEFE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BB977FE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653CEF76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DBB77CD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664719B0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ED44C0F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176CA0B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531E5BC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89CC741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50B15E36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3F781F5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E568798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5F80D34B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194FE5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BED9DB5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05C7DD48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1DD5940F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6C36D0AA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DF0039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BC69F2E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81299F3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59DCFF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323F889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A674D70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771108EC" w14:textId="77777777" w:rsidTr="007E7649">
        <w:tc>
          <w:tcPr>
            <w:tcW w:w="8630" w:type="dxa"/>
            <w:gridSpan w:val="8"/>
            <w:shd w:val="clear" w:color="auto" w:fill="auto"/>
          </w:tcPr>
          <w:p w14:paraId="7CA8FE6D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7A35A53D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44A79685" w14:textId="77777777" w:rsidTr="007E7649">
        <w:tc>
          <w:tcPr>
            <w:tcW w:w="8630" w:type="dxa"/>
            <w:gridSpan w:val="8"/>
            <w:shd w:val="clear" w:color="auto" w:fill="auto"/>
          </w:tcPr>
          <w:p w14:paraId="63903800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EC131FE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0EC5429B" w14:textId="77777777" w:rsidTr="007E7649">
        <w:tc>
          <w:tcPr>
            <w:tcW w:w="2544" w:type="dxa"/>
            <w:gridSpan w:val="2"/>
            <w:shd w:val="clear" w:color="auto" w:fill="FFFFFF"/>
          </w:tcPr>
          <w:p w14:paraId="6C463D76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5DB0CD34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62BD2F1C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750C716B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4098EA55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562974B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7252FEF8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8791972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7968037D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65AC8B9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03D333DB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F15582D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38D20FCB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6DB4AF5E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47B89412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A097345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40E45D76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3E24AAA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B572A94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50A25E41" w14:textId="77777777" w:rsidTr="007E7649">
        <w:tblPrEx>
          <w:shd w:val="clear" w:color="auto" w:fill="FFFFFF"/>
        </w:tblPrEx>
        <w:tc>
          <w:tcPr>
            <w:tcW w:w="8630" w:type="dxa"/>
            <w:gridSpan w:val="8"/>
            <w:shd w:val="clear" w:color="auto" w:fill="FFFFFF"/>
          </w:tcPr>
          <w:p w14:paraId="2797C927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050CA1A8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2C0A6B29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006D49C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211714DA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0D87C12C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0D395A52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26BDC3E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59109396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BFABD34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422674C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6C4ABAF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9F3013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4A81E45C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AC6D9B2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66E1D28E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00578CD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39C30C97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EA901B5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099A458E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E6AFB6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93C7031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7D83DA95" w14:textId="77777777" w:rsidTr="007E7649">
        <w:tc>
          <w:tcPr>
            <w:tcW w:w="8630" w:type="dxa"/>
            <w:gridSpan w:val="8"/>
            <w:shd w:val="clear" w:color="auto" w:fill="auto"/>
          </w:tcPr>
          <w:p w14:paraId="44B36AE6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218D3D8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75B594B6" w14:textId="77777777" w:rsidTr="007E7649">
        <w:tc>
          <w:tcPr>
            <w:tcW w:w="2585" w:type="dxa"/>
            <w:gridSpan w:val="3"/>
            <w:shd w:val="clear" w:color="auto" w:fill="auto"/>
          </w:tcPr>
          <w:p w14:paraId="46659385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41D925DD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428E733D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6DE7D0D6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gridSpan w:val="2"/>
            <w:shd w:val="clear" w:color="auto" w:fill="auto"/>
          </w:tcPr>
          <w:p w14:paraId="71438E3C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47B49499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1A98BB69" w14:textId="77777777" w:rsidTr="007E7649">
        <w:tc>
          <w:tcPr>
            <w:tcW w:w="2585" w:type="dxa"/>
            <w:gridSpan w:val="3"/>
            <w:shd w:val="clear" w:color="auto" w:fill="auto"/>
          </w:tcPr>
          <w:p w14:paraId="5216EFDE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54FD0B43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0AA5ED99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2924274" w14:textId="77777777" w:rsidTr="007E7649">
        <w:tc>
          <w:tcPr>
            <w:tcW w:w="2585" w:type="dxa"/>
            <w:gridSpan w:val="3"/>
            <w:shd w:val="clear" w:color="auto" w:fill="auto"/>
          </w:tcPr>
          <w:p w14:paraId="705A60CA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564027AF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763F399D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91BC54A" w14:textId="77777777" w:rsidTr="007E7649">
        <w:tc>
          <w:tcPr>
            <w:tcW w:w="2585" w:type="dxa"/>
            <w:gridSpan w:val="3"/>
            <w:shd w:val="clear" w:color="auto" w:fill="auto"/>
          </w:tcPr>
          <w:p w14:paraId="700C573F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47BF683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42ACC559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10A66CE" w14:textId="77777777" w:rsidTr="007E7649">
        <w:tc>
          <w:tcPr>
            <w:tcW w:w="2585" w:type="dxa"/>
            <w:gridSpan w:val="3"/>
            <w:shd w:val="clear" w:color="auto" w:fill="auto"/>
          </w:tcPr>
          <w:p w14:paraId="396C9F8B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1731747C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5F4E7C7B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6716CACB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882E8A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36D28022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706EC567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649803B1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0BE74F06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48A623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1FC035F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3CF47A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E9BFD4C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C1A0E1B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370421A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51513522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74A4B6BC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</w:p>
    <w:p w14:paraId="6E033B96" w14:textId="77777777" w:rsidR="007E7649" w:rsidRDefault="007E7649">
      <w:pPr>
        <w:spacing w:after="160" w:line="259" w:lineRule="auto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br w:type="page"/>
      </w:r>
    </w:p>
    <w:p w14:paraId="0D11DBE9" w14:textId="77777777" w:rsidR="007E7649" w:rsidRPr="00341706" w:rsidRDefault="007E7649" w:rsidP="007E7649">
      <w:pPr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sz w:val="24"/>
          <w:szCs w:val="24"/>
        </w:rPr>
        <w:lastRenderedPageBreak/>
        <w:t>OFFICIAL CO-CURRICULAR TRANSCRIPT</w:t>
      </w:r>
    </w:p>
    <w:p w14:paraId="012E3B36" w14:textId="77777777" w:rsidR="007E7649" w:rsidRPr="00341706" w:rsidRDefault="007E7649" w:rsidP="007E7649">
      <w:pPr>
        <w:ind w:firstLine="720"/>
        <w:jc w:val="center"/>
        <w:rPr>
          <w:rFonts w:ascii="Cambria" w:hAnsi="Cambria"/>
          <w:b/>
          <w:sz w:val="24"/>
          <w:szCs w:val="24"/>
        </w:rPr>
      </w:pPr>
      <w:r w:rsidRPr="00341706">
        <w:rPr>
          <w:rFonts w:ascii="Cambria" w:hAnsi="Cambria"/>
          <w:b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6E9AEB" wp14:editId="603A03F5">
                <wp:simplePos x="0" y="0"/>
                <wp:positionH relativeFrom="column">
                  <wp:posOffset>4529308</wp:posOffset>
                </wp:positionH>
                <wp:positionV relativeFrom="paragraph">
                  <wp:posOffset>163195</wp:posOffset>
                </wp:positionV>
                <wp:extent cx="966470" cy="870585"/>
                <wp:effectExtent l="0" t="0" r="24130" b="2476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23567" w14:textId="77777777" w:rsidR="007E7649" w:rsidRPr="00717AF1" w:rsidRDefault="007E7649" w:rsidP="007E76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E9AEB" id="Rectangle 25" o:spid="_x0000_s1033" style="position:absolute;left:0;text-align:left;margin-left:356.65pt;margin-top:12.85pt;width:76.1pt;height:68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" filled="f" strokecolor="black [3213]" strokeweight=".5pt">
                <v:textbox>
                  <w:txbxContent>
                    <w:p w14:paraId="16723567" w14:textId="77777777" w:rsidR="007E7649" w:rsidRPr="00717AF1" w:rsidRDefault="007E7649" w:rsidP="007E764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(Photo)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4500"/>
      </w:tblGrid>
      <w:tr w:rsidR="007E7649" w:rsidRPr="00341706" w14:paraId="7FEC46C9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65A2379E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Name:</w:t>
            </w:r>
          </w:p>
        </w:tc>
        <w:sdt>
          <w:sdtPr>
            <w:rPr>
              <w:rFonts w:ascii="Cambria" w:hAnsi="Cambria"/>
              <w:b/>
              <w:caps/>
              <w:sz w:val="24"/>
              <w:szCs w:val="24"/>
            </w:rPr>
            <w:id w:val="665286386"/>
            <w:placeholder>
              <w:docPart w:val="D84F33340E5C4BB8B0629637501361E8"/>
            </w:placeholder>
            <w:showingPlcHdr/>
            <w:text/>
          </w:sdtPr>
          <w:sdtContent>
            <w:tc>
              <w:tcPr>
                <w:tcW w:w="4500" w:type="dxa"/>
              </w:tcPr>
              <w:p w14:paraId="1B3CA0A9" w14:textId="77777777" w:rsidR="007E7649" w:rsidRPr="006E0A3C" w:rsidRDefault="007E7649" w:rsidP="007E7649">
                <w:pPr>
                  <w:rPr>
                    <w:rFonts w:ascii="Cambria" w:hAnsi="Cambria"/>
                    <w:b/>
                    <w:caps/>
                    <w:sz w:val="24"/>
                    <w:szCs w:val="24"/>
                  </w:rPr>
                </w:pPr>
                <w:r>
                  <w:rPr>
                    <w:rFonts w:ascii="Cambria" w:hAnsi="Cambria"/>
                    <w:b/>
                    <w:sz w:val="24"/>
                    <w:szCs w:val="24"/>
                  </w:rPr>
                  <w:t xml:space="preserve">                                                    </w:t>
                </w:r>
              </w:p>
            </w:tc>
          </w:sdtContent>
        </w:sdt>
      </w:tr>
      <w:tr w:rsidR="007E7649" w:rsidRPr="00341706" w14:paraId="4EF2AC55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26649398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Address:</w:t>
            </w:r>
          </w:p>
        </w:tc>
        <w:tc>
          <w:tcPr>
            <w:tcW w:w="4500" w:type="dxa"/>
          </w:tcPr>
          <w:p w14:paraId="7B7EEA62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C67999B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4ECA2719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Email address: </w:t>
            </w:r>
          </w:p>
        </w:tc>
        <w:sdt>
          <w:sdtPr>
            <w:rPr>
              <w:rFonts w:ascii="Cambria" w:hAnsi="Cambria"/>
              <w:color w:val="0070C0"/>
              <w:szCs w:val="24"/>
              <w:u w:val="single"/>
            </w:rPr>
            <w:id w:val="-2027705718"/>
            <w:placeholder>
              <w:docPart w:val="793FC07F6A824CC29C6AFFD8EFBED60F"/>
            </w:placeholder>
            <w:showingPlcHdr/>
          </w:sdtPr>
          <w:sdtContent>
            <w:tc>
              <w:tcPr>
                <w:tcW w:w="4500" w:type="dxa"/>
              </w:tcPr>
              <w:p w14:paraId="3C4ACB57" w14:textId="77777777" w:rsidR="007E7649" w:rsidRPr="006E0A3C" w:rsidRDefault="007E7649" w:rsidP="007E7649">
                <w:pPr>
                  <w:rPr>
                    <w:rFonts w:ascii="Cambria" w:hAnsi="Cambria"/>
                    <w:szCs w:val="24"/>
                    <w:u w:val="single"/>
                  </w:rPr>
                </w:pPr>
                <w:r>
                  <w:rPr>
                    <w:rFonts w:ascii="Cambria" w:hAnsi="Cambria"/>
                    <w:color w:val="0070C0"/>
                    <w:szCs w:val="24"/>
                    <w:u w:val="single"/>
                  </w:rPr>
                  <w:t xml:space="preserve">                                                        </w:t>
                </w:r>
              </w:p>
            </w:tc>
          </w:sdtContent>
        </w:sdt>
      </w:tr>
      <w:tr w:rsidR="007E7649" w:rsidRPr="00341706" w14:paraId="11E57FE7" w14:textId="77777777" w:rsidTr="007E7649">
        <w:trPr>
          <w:trHeight w:val="360"/>
        </w:trPr>
        <w:tc>
          <w:tcPr>
            <w:tcW w:w="1885" w:type="dxa"/>
            <w:shd w:val="clear" w:color="auto" w:fill="auto"/>
          </w:tcPr>
          <w:p w14:paraId="4D7C9059" w14:textId="77777777" w:rsidR="007E7649" w:rsidRPr="00341706" w:rsidRDefault="007E7649" w:rsidP="007E7649">
            <w:pPr>
              <w:rPr>
                <w:rFonts w:ascii="Cambria" w:hAnsi="Cambria"/>
                <w:b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Contact number:</w:t>
            </w:r>
          </w:p>
        </w:tc>
        <w:tc>
          <w:tcPr>
            <w:tcW w:w="4500" w:type="dxa"/>
          </w:tcPr>
          <w:p w14:paraId="3EBA7349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2C68863A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p w14:paraId="40F23995" w14:textId="77777777" w:rsidR="007E7649" w:rsidRPr="00341706" w:rsidRDefault="007E7649" w:rsidP="007E7649">
      <w:pPr>
        <w:ind w:firstLine="720"/>
        <w:rPr>
          <w:rFonts w:ascii="Cambria" w:hAnsi="Cambria"/>
          <w:sz w:val="24"/>
          <w:szCs w:val="24"/>
        </w:rPr>
      </w:pPr>
    </w:p>
    <w:tbl>
      <w:tblPr>
        <w:tblW w:w="8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1710"/>
        <w:gridCol w:w="2250"/>
        <w:gridCol w:w="3353"/>
      </w:tblGrid>
      <w:tr w:rsidR="007E7649" w:rsidRPr="00341706" w14:paraId="0B57F9D6" w14:textId="77777777" w:rsidTr="007E7649">
        <w:trPr>
          <w:trHeight w:val="147"/>
        </w:trPr>
        <w:tc>
          <w:tcPr>
            <w:tcW w:w="8658" w:type="dxa"/>
            <w:gridSpan w:val="4"/>
            <w:shd w:val="clear" w:color="auto" w:fill="FFFFFF"/>
          </w:tcPr>
          <w:p w14:paraId="2797F327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PERSONAL INFORMATION</w:t>
            </w:r>
          </w:p>
        </w:tc>
      </w:tr>
      <w:tr w:rsidR="007E7649" w:rsidRPr="00341706" w14:paraId="566BD3D3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491831FA" w14:textId="77777777" w:rsidR="007E7649" w:rsidRPr="00341706" w:rsidRDefault="007E7649" w:rsidP="007E7649">
            <w:pPr>
              <w:tabs>
                <w:tab w:val="left" w:pos="720"/>
                <w:tab w:val="left" w:pos="1440"/>
                <w:tab w:val="left" w:pos="2085"/>
              </w:tabs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Age: </w:t>
            </w:r>
            <w:r w:rsidRPr="00341706">
              <w:rPr>
                <w:rFonts w:ascii="Cambria" w:hAnsi="Cambria"/>
                <w:szCs w:val="24"/>
              </w:rPr>
              <w:tab/>
            </w:r>
          </w:p>
        </w:tc>
        <w:tc>
          <w:tcPr>
            <w:tcW w:w="1710" w:type="dxa"/>
            <w:shd w:val="clear" w:color="auto" w:fill="FFFFFF"/>
          </w:tcPr>
          <w:p w14:paraId="4042163E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425C1ADF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Date of Birth:</w:t>
            </w:r>
          </w:p>
        </w:tc>
        <w:sdt>
          <w:sdtPr>
            <w:rPr>
              <w:rFonts w:ascii="Cambria" w:hAnsi="Cambria"/>
              <w:szCs w:val="24"/>
            </w:rPr>
            <w:id w:val="-623075531"/>
            <w:placeholder>
              <w:docPart w:val="5A75293D481E48CAA905288D95499CBF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3353" w:type="dxa"/>
                <w:shd w:val="clear" w:color="auto" w:fill="FFFFFF"/>
              </w:tcPr>
              <w:p w14:paraId="627FA863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                         </w:t>
                </w:r>
              </w:p>
            </w:tc>
          </w:sdtContent>
        </w:sdt>
      </w:tr>
      <w:tr w:rsidR="007E7649" w:rsidRPr="00341706" w14:paraId="7D34D1CE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01AA3B25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 xml:space="preserve">Civil Status: </w:t>
            </w:r>
          </w:p>
        </w:tc>
        <w:sdt>
          <w:sdtPr>
            <w:rPr>
              <w:rFonts w:ascii="Cambria" w:hAnsi="Cambria"/>
              <w:szCs w:val="24"/>
            </w:rPr>
            <w:id w:val="295958038"/>
            <w:placeholder>
              <w:docPart w:val="62D074C877B347B8ACFBBCD12B008F9E"/>
            </w:placeholder>
            <w:showingPlcHdr/>
            <w:dropDownList>
              <w:listItem w:value="Choose an item."/>
              <w:listItem w:displayText="Single" w:value="Single"/>
              <w:listItem w:displayText="Married" w:value="Married"/>
              <w:listItem w:displayText="Separated" w:value="Separated"/>
              <w:listItem w:displayText="Widow" w:value="Widow"/>
            </w:dropDownList>
          </w:sdtPr>
          <w:sdtContent>
            <w:tc>
              <w:tcPr>
                <w:tcW w:w="1710" w:type="dxa"/>
                <w:shd w:val="clear" w:color="auto" w:fill="FFFFFF"/>
              </w:tcPr>
              <w:p w14:paraId="7AABA6B9" w14:textId="77777777" w:rsidR="007E7649" w:rsidRPr="00341706" w:rsidRDefault="007E7649" w:rsidP="007E7649">
                <w:pPr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  <w:tc>
          <w:tcPr>
            <w:tcW w:w="2250" w:type="dxa"/>
            <w:shd w:val="clear" w:color="auto" w:fill="FFFFFF"/>
          </w:tcPr>
          <w:p w14:paraId="2627EE76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Place of</w:t>
            </w:r>
            <w:r>
              <w:rPr>
                <w:rFonts w:ascii="Cambria" w:hAnsi="Cambria"/>
                <w:szCs w:val="24"/>
              </w:rPr>
              <w:t xml:space="preserve"> Birth:</w:t>
            </w:r>
          </w:p>
        </w:tc>
        <w:tc>
          <w:tcPr>
            <w:tcW w:w="3353" w:type="dxa"/>
            <w:shd w:val="clear" w:color="auto" w:fill="FFFFFF"/>
          </w:tcPr>
          <w:p w14:paraId="64F3EF6B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33AC9282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6E61C84A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Religion:</w:t>
            </w:r>
          </w:p>
        </w:tc>
        <w:tc>
          <w:tcPr>
            <w:tcW w:w="1710" w:type="dxa"/>
            <w:vMerge w:val="restart"/>
            <w:shd w:val="clear" w:color="auto" w:fill="FFFFFF"/>
          </w:tcPr>
          <w:p w14:paraId="384DB3D9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17F95424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Father’s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376908574"/>
            <w:placeholder>
              <w:docPart w:val="BD1B8B56804F4BD78953C8CE27F414DF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531DA76B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  <w:tr w:rsidR="007E7649" w:rsidRPr="00341706" w14:paraId="7BB7F265" w14:textId="77777777" w:rsidTr="007E7649">
        <w:trPr>
          <w:trHeight w:val="147"/>
        </w:trPr>
        <w:tc>
          <w:tcPr>
            <w:tcW w:w="1345" w:type="dxa"/>
            <w:shd w:val="clear" w:color="auto" w:fill="FFFFFF"/>
          </w:tcPr>
          <w:p w14:paraId="7E7D4882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1710" w:type="dxa"/>
            <w:vMerge/>
            <w:shd w:val="clear" w:color="auto" w:fill="FFFFFF"/>
          </w:tcPr>
          <w:p w14:paraId="2753A7C7" w14:textId="77777777" w:rsidR="007E7649" w:rsidRPr="00341706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250" w:type="dxa"/>
            <w:shd w:val="clear" w:color="auto" w:fill="FFFFFF"/>
          </w:tcPr>
          <w:p w14:paraId="4F583D35" w14:textId="77777777" w:rsidR="007E7649" w:rsidRPr="00341706" w:rsidRDefault="007E7649" w:rsidP="007E7649">
            <w:pPr>
              <w:ind w:left="522" w:right="-108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Mother’s name: </w:t>
            </w:r>
          </w:p>
        </w:tc>
        <w:sdt>
          <w:sdtPr>
            <w:rPr>
              <w:rFonts w:ascii="Cambria" w:hAnsi="Cambria"/>
              <w:caps/>
              <w:szCs w:val="24"/>
            </w:rPr>
            <w:id w:val="1780913135"/>
            <w:placeholder>
              <w:docPart w:val="762AAAD56B764DADAB97BBFA46E6C6FC"/>
            </w:placeholder>
            <w:showingPlcHdr/>
            <w:text/>
          </w:sdtPr>
          <w:sdtContent>
            <w:tc>
              <w:tcPr>
                <w:tcW w:w="3353" w:type="dxa"/>
                <w:shd w:val="clear" w:color="auto" w:fill="FFFFFF"/>
              </w:tcPr>
              <w:p w14:paraId="0730F1C6" w14:textId="77777777" w:rsidR="007E7649" w:rsidRPr="006E0A3C" w:rsidRDefault="007E7649" w:rsidP="007E7649">
                <w:pPr>
                  <w:rPr>
                    <w:rFonts w:ascii="Cambria" w:hAnsi="Cambria"/>
                    <w:caps/>
                    <w:szCs w:val="24"/>
                  </w:rPr>
                </w:pPr>
                <w:r w:rsidRPr="006E0A3C">
                  <w:rPr>
                    <w:rStyle w:val="PlaceholderText"/>
                    <w:caps/>
                  </w:rPr>
                  <w:t xml:space="preserve">                                                     </w:t>
                </w:r>
              </w:p>
            </w:tc>
          </w:sdtContent>
        </w:sdt>
      </w:tr>
    </w:tbl>
    <w:p w14:paraId="5ADB191B" w14:textId="77777777" w:rsidR="007E7649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p w14:paraId="225F09EF" w14:textId="77777777" w:rsidR="007E7649" w:rsidRPr="00341706" w:rsidRDefault="007E7649" w:rsidP="007E7649">
      <w:pPr>
        <w:ind w:firstLine="720"/>
        <w:contextualSpacing/>
        <w:jc w:val="both"/>
        <w:rPr>
          <w:rFonts w:ascii="Cambria" w:hAnsi="Cambria"/>
          <w:b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4"/>
        <w:gridCol w:w="930"/>
        <w:gridCol w:w="41"/>
        <w:gridCol w:w="270"/>
        <w:gridCol w:w="7"/>
        <w:gridCol w:w="3344"/>
        <w:gridCol w:w="2388"/>
        <w:gridCol w:w="36"/>
      </w:tblGrid>
      <w:tr w:rsidR="007E7649" w:rsidRPr="00C6745A" w14:paraId="116A48E9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330CE998" w14:textId="77777777" w:rsidR="007E7649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EDUCATIONAL BACKGROUND</w:t>
            </w:r>
          </w:p>
        </w:tc>
      </w:tr>
      <w:tr w:rsidR="007E7649" w:rsidRPr="00C6745A" w14:paraId="56FF9594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357BBA35" w14:textId="77777777" w:rsidR="007E7649" w:rsidRPr="00C6745A" w:rsidRDefault="007E7649" w:rsidP="007E7649">
            <w:pPr>
              <w:ind w:firstLine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66A3597F" w14:textId="77777777" w:rsidR="007E7649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3AD399A" w14:textId="77777777" w:rsidR="007E7649" w:rsidRPr="00C6745A" w:rsidRDefault="007E7649" w:rsidP="007E7649">
            <w:pPr>
              <w:ind w:right="34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 of S</w:t>
            </w:r>
            <w:r w:rsidRPr="00C6745A">
              <w:rPr>
                <w:rFonts w:ascii="Cambria" w:hAnsi="Cambria"/>
                <w:b/>
                <w:sz w:val="24"/>
                <w:szCs w:val="24"/>
              </w:rPr>
              <w:t>chool</w:t>
            </w:r>
          </w:p>
        </w:tc>
        <w:tc>
          <w:tcPr>
            <w:tcW w:w="2388" w:type="dxa"/>
            <w:shd w:val="clear" w:color="auto" w:fill="auto"/>
          </w:tcPr>
          <w:p w14:paraId="478781F7" w14:textId="77777777" w:rsidR="007E7649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3491C356" w14:textId="77777777" w:rsidR="007E7649" w:rsidRPr="00C6745A" w:rsidRDefault="007E7649" w:rsidP="007E7649">
            <w:pPr>
              <w:ind w:left="157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C6745A">
              <w:rPr>
                <w:rFonts w:ascii="Cambria" w:hAnsi="Cambria"/>
                <w:b/>
                <w:sz w:val="24"/>
                <w:szCs w:val="24"/>
              </w:rPr>
              <w:t>Date completed</w:t>
            </w:r>
          </w:p>
        </w:tc>
      </w:tr>
      <w:tr w:rsidR="007E7649" w:rsidRPr="00341706" w14:paraId="05417A3A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261A38B7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Tertiary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56FE982D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683973750"/>
            <w:placeholder>
              <w:docPart w:val="7ADFA4D83D3A44C6AE8503F988AA3777"/>
            </w:placeholder>
            <w:date w:fullDate="2022-09-14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0020CC12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Fonts w:ascii="Cambria" w:hAnsi="Cambria"/>
                    <w:szCs w:val="24"/>
                  </w:rPr>
                  <w:t>September 14, 2022</w:t>
                </w:r>
              </w:p>
            </w:tc>
          </w:sdtContent>
        </w:sdt>
      </w:tr>
      <w:tr w:rsidR="007E7649" w:rsidRPr="00341706" w14:paraId="576B0AAF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 w:val="restart"/>
            <w:shd w:val="clear" w:color="auto" w:fill="auto"/>
          </w:tcPr>
          <w:p w14:paraId="3BFAB294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Secondary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1BA19FC3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1377687359"/>
            <w:placeholder>
              <w:docPart w:val="03F9A620FA5C4324B5004064D59B16EE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227AADD2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73C084DC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vMerge/>
            <w:shd w:val="clear" w:color="auto" w:fill="auto"/>
          </w:tcPr>
          <w:p w14:paraId="4085BAA9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</w:p>
        </w:tc>
        <w:tc>
          <w:tcPr>
            <w:tcW w:w="4592" w:type="dxa"/>
            <w:gridSpan w:val="5"/>
            <w:shd w:val="clear" w:color="auto" w:fill="auto"/>
          </w:tcPr>
          <w:p w14:paraId="6556AC20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904133758"/>
            <w:placeholder>
              <w:docPart w:val="40D965855F2547FF99352906CBDBBAF7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49163372" w14:textId="77777777" w:rsidR="007E7649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</w:t>
                </w:r>
              </w:p>
            </w:tc>
          </w:sdtContent>
        </w:sdt>
      </w:tr>
      <w:tr w:rsidR="007E7649" w:rsidRPr="00341706" w14:paraId="0B73779D" w14:textId="77777777" w:rsidTr="007E7649">
        <w:trPr>
          <w:gridAfter w:val="1"/>
          <w:wAfter w:w="36" w:type="dxa"/>
          <w:trHeight w:val="360"/>
        </w:trPr>
        <w:tc>
          <w:tcPr>
            <w:tcW w:w="1614" w:type="dxa"/>
            <w:shd w:val="clear" w:color="auto" w:fill="auto"/>
          </w:tcPr>
          <w:p w14:paraId="3BB5F411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Cs w:val="24"/>
              </w:rPr>
            </w:pPr>
            <w:r w:rsidRPr="00341706">
              <w:rPr>
                <w:rFonts w:ascii="Cambria" w:hAnsi="Cambria"/>
                <w:szCs w:val="24"/>
              </w:rPr>
              <w:t>Elementary</w:t>
            </w:r>
          </w:p>
        </w:tc>
        <w:tc>
          <w:tcPr>
            <w:tcW w:w="4592" w:type="dxa"/>
            <w:gridSpan w:val="5"/>
            <w:shd w:val="clear" w:color="auto" w:fill="auto"/>
          </w:tcPr>
          <w:p w14:paraId="4E610BAA" w14:textId="77777777" w:rsidR="007E7649" w:rsidRPr="00341706" w:rsidRDefault="007E7649" w:rsidP="007E7649">
            <w:pPr>
              <w:ind w:right="347"/>
              <w:contextualSpacing/>
              <w:rPr>
                <w:rFonts w:ascii="Cambria" w:hAnsi="Cambria"/>
                <w:szCs w:val="24"/>
              </w:rPr>
            </w:pPr>
          </w:p>
        </w:tc>
        <w:sdt>
          <w:sdtPr>
            <w:rPr>
              <w:rFonts w:ascii="Cambria" w:hAnsi="Cambria"/>
              <w:szCs w:val="24"/>
            </w:rPr>
            <w:id w:val="-516458754"/>
            <w:placeholder>
              <w:docPart w:val="240612ED225D4F99ABA9DB29F1036AA6"/>
            </w:placeholder>
            <w:showingPlcHdr/>
            <w:date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88" w:type="dxa"/>
                <w:shd w:val="clear" w:color="auto" w:fill="auto"/>
              </w:tcPr>
              <w:p w14:paraId="7C094A47" w14:textId="77777777" w:rsidR="007E7649" w:rsidRPr="00341706" w:rsidRDefault="007E7649" w:rsidP="007E7649">
                <w:pPr>
                  <w:ind w:left="157"/>
                  <w:contextualSpacing/>
                  <w:rPr>
                    <w:rFonts w:ascii="Cambria" w:hAnsi="Cambria"/>
                    <w:szCs w:val="24"/>
                  </w:rPr>
                </w:pPr>
                <w:r>
                  <w:rPr>
                    <w:rStyle w:val="PlaceholderText"/>
                  </w:rPr>
                  <w:t xml:space="preserve">                          </w:t>
                </w:r>
              </w:p>
            </w:tc>
          </w:sdtContent>
        </w:sdt>
      </w:tr>
      <w:tr w:rsidR="007E7649" w:rsidRPr="00341706" w14:paraId="59F6EF69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FFFFFF"/>
          </w:tcPr>
          <w:p w14:paraId="67C07236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5CEA79F3" w14:textId="77777777" w:rsidR="007E7649" w:rsidRPr="00341706" w:rsidRDefault="007E7649" w:rsidP="007E7649">
            <w:p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MARIAN CORE VALUES</w:t>
            </w:r>
          </w:p>
          <w:p w14:paraId="2A55548B" w14:textId="77777777" w:rsidR="007E7649" w:rsidRPr="00341706" w:rsidRDefault="007E7649" w:rsidP="007E7649">
            <w:pPr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2699163D" w14:textId="77777777" w:rsidR="007E7649" w:rsidRPr="00341706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EXCELLENCE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academic/ scholastic accomplishments and involvement in non-academic activities wherein the students develop knowledge, competencies, and skills)</w:t>
            </w:r>
          </w:p>
        </w:tc>
      </w:tr>
      <w:tr w:rsidR="007E7649" w:rsidRPr="00341706" w14:paraId="3A9A85E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714B7365" w14:textId="77777777" w:rsidR="007E7649" w:rsidRPr="00FB3C92" w:rsidRDefault="007E7649" w:rsidP="007E7649">
            <w:pPr>
              <w:ind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7696EB3D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Award</w:t>
            </w:r>
          </w:p>
        </w:tc>
        <w:tc>
          <w:tcPr>
            <w:tcW w:w="3351" w:type="dxa"/>
            <w:gridSpan w:val="2"/>
            <w:shd w:val="clear" w:color="auto" w:fill="FFFFFF"/>
          </w:tcPr>
          <w:p w14:paraId="16CB859D" w14:textId="77777777" w:rsidR="007E7649" w:rsidRPr="00FB3C92" w:rsidRDefault="007E7649" w:rsidP="007E7649">
            <w:pPr>
              <w:ind w:right="167" w:firstLine="720"/>
              <w:rPr>
                <w:rFonts w:ascii="Cambria" w:hAnsi="Cambria"/>
                <w:b/>
                <w:sz w:val="16"/>
                <w:szCs w:val="24"/>
              </w:rPr>
            </w:pPr>
          </w:p>
          <w:p w14:paraId="18D194A8" w14:textId="77777777" w:rsidR="007E7649" w:rsidRPr="00341706" w:rsidRDefault="007E7649" w:rsidP="007E7649">
            <w:pPr>
              <w:ind w:right="16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 / Competition</w:t>
            </w:r>
          </w:p>
        </w:tc>
        <w:tc>
          <w:tcPr>
            <w:tcW w:w="2388" w:type="dxa"/>
            <w:shd w:val="clear" w:color="auto" w:fill="FFFFFF"/>
          </w:tcPr>
          <w:p w14:paraId="3B40A27C" w14:textId="77777777" w:rsidR="007E7649" w:rsidRPr="00FB3C92" w:rsidRDefault="007E7649" w:rsidP="007E7649">
            <w:pPr>
              <w:ind w:left="157" w:firstLine="720"/>
              <w:rPr>
                <w:rFonts w:ascii="Cambria" w:hAnsi="Cambria"/>
                <w:b/>
                <w:sz w:val="16"/>
                <w:szCs w:val="16"/>
              </w:rPr>
            </w:pPr>
          </w:p>
          <w:p w14:paraId="39A64464" w14:textId="77777777" w:rsidR="007E7649" w:rsidRPr="00341706" w:rsidRDefault="007E7649" w:rsidP="007E7649">
            <w:pPr>
              <w:ind w:left="157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0F2674C6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550F8CAA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509433DE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096AAE1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F13C6F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515A8D25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19E5ADA5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B434752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D2646D4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34C5CC9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2345F633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4E02D15A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430294C8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55" w:type="dxa"/>
            <w:gridSpan w:val="4"/>
            <w:shd w:val="clear" w:color="auto" w:fill="FFFFFF"/>
          </w:tcPr>
          <w:p w14:paraId="20782AC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351" w:type="dxa"/>
            <w:gridSpan w:val="2"/>
            <w:shd w:val="clear" w:color="auto" w:fill="FFFFFF"/>
          </w:tcPr>
          <w:p w14:paraId="3D0CEBA1" w14:textId="77777777" w:rsidR="007E7649" w:rsidRPr="00B0372D" w:rsidRDefault="007E7649" w:rsidP="007E7649">
            <w:pPr>
              <w:ind w:right="167"/>
              <w:rPr>
                <w:rFonts w:ascii="Cambria" w:hAnsi="Cambria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33B85E33" w14:textId="77777777" w:rsidR="007E7649" w:rsidRPr="00B0372D" w:rsidRDefault="007E7649" w:rsidP="007E7649">
            <w:pPr>
              <w:ind w:left="157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691CB742" w14:textId="77777777" w:rsidTr="007E7649">
        <w:trPr>
          <w:gridAfter w:val="1"/>
          <w:wAfter w:w="36" w:type="dxa"/>
          <w:trHeight w:val="360"/>
        </w:trPr>
        <w:tc>
          <w:tcPr>
            <w:tcW w:w="8594" w:type="dxa"/>
            <w:gridSpan w:val="7"/>
            <w:shd w:val="clear" w:color="auto" w:fill="auto"/>
          </w:tcPr>
          <w:p w14:paraId="551296B8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52CF76C" w14:textId="77777777" w:rsidR="007E7649" w:rsidRPr="00036637" w:rsidRDefault="007E7649" w:rsidP="007E7649">
            <w:pPr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INNOVATION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creative output such as research papers, capstone projects, systems developed, and students’ involvement in literary, arts and visual performances)</w:t>
            </w:r>
          </w:p>
        </w:tc>
      </w:tr>
      <w:tr w:rsidR="007E7649" w:rsidRPr="00341706" w14:paraId="4AD59E1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DAF54B1" w14:textId="77777777" w:rsidR="007E7649" w:rsidRPr="00FB3C92" w:rsidRDefault="007E7649" w:rsidP="007E7649">
            <w:pPr>
              <w:ind w:left="720"/>
              <w:rPr>
                <w:rFonts w:ascii="Cambria" w:hAnsi="Cambria"/>
                <w:b/>
                <w:sz w:val="16"/>
                <w:szCs w:val="16"/>
              </w:rPr>
            </w:pPr>
          </w:p>
          <w:p w14:paraId="1A50CB7E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344" w:type="dxa"/>
            <w:shd w:val="clear" w:color="auto" w:fill="FFFFFF"/>
          </w:tcPr>
          <w:p w14:paraId="289B554D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  <w:p w14:paraId="6A242B1C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Convention</w:t>
            </w:r>
          </w:p>
        </w:tc>
        <w:tc>
          <w:tcPr>
            <w:tcW w:w="2388" w:type="dxa"/>
            <w:shd w:val="clear" w:color="auto" w:fill="FFFFFF"/>
          </w:tcPr>
          <w:p w14:paraId="0896BD99" w14:textId="77777777" w:rsidR="007E7649" w:rsidRPr="00FB3C92" w:rsidRDefault="007E7649" w:rsidP="007E7649">
            <w:pPr>
              <w:ind w:left="252"/>
              <w:rPr>
                <w:rFonts w:ascii="Cambria" w:hAnsi="Cambria"/>
                <w:b/>
                <w:sz w:val="16"/>
                <w:szCs w:val="16"/>
              </w:rPr>
            </w:pPr>
          </w:p>
          <w:p w14:paraId="19F443B1" w14:textId="77777777" w:rsidR="007E7649" w:rsidRPr="00341706" w:rsidRDefault="007E7649" w:rsidP="007E7649">
            <w:pPr>
              <w:ind w:left="252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455CB5" w14:paraId="6625603A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01F9CF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57D4C4A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8894B95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7EB0871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42E98DC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14EFE22F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51C4D9F9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7C0CF2C2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5EAF8880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0F149236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2339D0D3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41EEF68E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17CA00F4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3B934983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1C77FB43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DF91A4D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07758ECA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43F38FC2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71DEDE0A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455CB5" w14:paraId="03400DCA" w14:textId="77777777" w:rsidTr="007E7649">
        <w:tblPrEx>
          <w:shd w:val="clear" w:color="auto" w:fill="FFFFFF"/>
        </w:tblPrEx>
        <w:trPr>
          <w:gridAfter w:val="1"/>
          <w:wAfter w:w="36" w:type="dxa"/>
          <w:trHeight w:val="360"/>
        </w:trPr>
        <w:tc>
          <w:tcPr>
            <w:tcW w:w="2862" w:type="dxa"/>
            <w:gridSpan w:val="5"/>
            <w:shd w:val="clear" w:color="auto" w:fill="FFFFFF"/>
          </w:tcPr>
          <w:p w14:paraId="2872A868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44" w:type="dxa"/>
            <w:shd w:val="clear" w:color="auto" w:fill="FFFFFF"/>
          </w:tcPr>
          <w:p w14:paraId="51B36C9B" w14:textId="77777777" w:rsidR="007E7649" w:rsidRPr="00455CB5" w:rsidRDefault="007E7649" w:rsidP="007E764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388" w:type="dxa"/>
            <w:shd w:val="clear" w:color="auto" w:fill="FFFFFF"/>
          </w:tcPr>
          <w:p w14:paraId="6B5A5371" w14:textId="77777777" w:rsidR="007E7649" w:rsidRPr="00455CB5" w:rsidRDefault="007E7649" w:rsidP="007E7649">
            <w:pPr>
              <w:ind w:left="252"/>
              <w:rPr>
                <w:rFonts w:ascii="Cambria" w:hAnsi="Cambria"/>
                <w:sz w:val="24"/>
                <w:szCs w:val="24"/>
              </w:rPr>
            </w:pPr>
          </w:p>
        </w:tc>
      </w:tr>
      <w:tr w:rsidR="007E7649" w:rsidRPr="00341706" w14:paraId="4340F6BE" w14:textId="77777777" w:rsidTr="007E7649">
        <w:tc>
          <w:tcPr>
            <w:tcW w:w="8630" w:type="dxa"/>
            <w:gridSpan w:val="8"/>
            <w:shd w:val="clear" w:color="auto" w:fill="auto"/>
          </w:tcPr>
          <w:p w14:paraId="4B5DBC0C" w14:textId="77777777" w:rsidR="007E7649" w:rsidRDefault="007E7649" w:rsidP="007E7649">
            <w:pPr>
              <w:ind w:left="720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66040501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COMMUNION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school and community activities and leadership / trainings attended / conducted)</w:t>
            </w:r>
          </w:p>
        </w:tc>
      </w:tr>
      <w:tr w:rsidR="007E7649" w:rsidRPr="00341706" w14:paraId="1C16E734" w14:textId="77777777" w:rsidTr="007E7649">
        <w:tc>
          <w:tcPr>
            <w:tcW w:w="8630" w:type="dxa"/>
            <w:gridSpan w:val="8"/>
            <w:shd w:val="clear" w:color="auto" w:fill="auto"/>
          </w:tcPr>
          <w:p w14:paraId="2E46A8C6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67C56DEC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SCHOOL INVOLVEMENT</w:t>
            </w:r>
          </w:p>
        </w:tc>
      </w:tr>
      <w:tr w:rsidR="007E7649" w:rsidRPr="00341706" w14:paraId="327DCD26" w14:textId="77777777" w:rsidTr="007E7649">
        <w:tc>
          <w:tcPr>
            <w:tcW w:w="2544" w:type="dxa"/>
            <w:gridSpan w:val="2"/>
            <w:shd w:val="clear" w:color="auto" w:fill="FFFFFF"/>
          </w:tcPr>
          <w:p w14:paraId="35B08205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Designation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4F78C245" w14:textId="77777777" w:rsidR="007E7649" w:rsidRPr="00341706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Organization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66C1C3B4" w14:textId="77777777" w:rsidR="007E7649" w:rsidRPr="00341706" w:rsidRDefault="007E7649" w:rsidP="007E7649">
            <w:pPr>
              <w:tabs>
                <w:tab w:val="left" w:pos="720"/>
              </w:tabs>
              <w:ind w:left="16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66120FD1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1F33EED8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65E8540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132AA53F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6351E951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5DF5AC07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34D55FFC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78D01F69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A378F28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5870B119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64702C4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1D420E9E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8010F20" w14:textId="77777777" w:rsidTr="007E7649">
        <w:trPr>
          <w:trHeight w:val="323"/>
        </w:trPr>
        <w:tc>
          <w:tcPr>
            <w:tcW w:w="2544" w:type="dxa"/>
            <w:gridSpan w:val="2"/>
            <w:shd w:val="clear" w:color="auto" w:fill="FFFFFF"/>
          </w:tcPr>
          <w:p w14:paraId="107B9726" w14:textId="77777777" w:rsidR="007E7649" w:rsidRPr="00B0372D" w:rsidRDefault="007E7649" w:rsidP="007E7649">
            <w:pPr>
              <w:tabs>
                <w:tab w:val="left" w:pos="720"/>
              </w:tabs>
              <w:ind w:firstLine="720"/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0624752" w14:textId="77777777" w:rsidR="007E7649" w:rsidRPr="00B0372D" w:rsidRDefault="007E7649" w:rsidP="007E7649">
            <w:pPr>
              <w:tabs>
                <w:tab w:val="left" w:pos="720"/>
              </w:tabs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05570FAD" w14:textId="77777777" w:rsidR="007E7649" w:rsidRPr="00B0372D" w:rsidRDefault="007E7649" w:rsidP="007E7649">
            <w:pPr>
              <w:tabs>
                <w:tab w:val="left" w:pos="720"/>
              </w:tabs>
              <w:ind w:left="16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E08A89C" w14:textId="77777777" w:rsidTr="007E7649">
        <w:tblPrEx>
          <w:shd w:val="clear" w:color="auto" w:fill="FFFFFF"/>
        </w:tblPrEx>
        <w:tc>
          <w:tcPr>
            <w:tcW w:w="8630" w:type="dxa"/>
            <w:gridSpan w:val="8"/>
            <w:shd w:val="clear" w:color="auto" w:fill="FFFFFF"/>
          </w:tcPr>
          <w:p w14:paraId="5BAE3011" w14:textId="77777777" w:rsidR="007E7649" w:rsidRPr="00341706" w:rsidRDefault="007E7649" w:rsidP="007E7649">
            <w:pPr>
              <w:tabs>
                <w:tab w:val="left" w:pos="720"/>
              </w:tabs>
              <w:ind w:firstLine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4476D651" w14:textId="77777777" w:rsidR="007E7649" w:rsidRPr="00A62854" w:rsidRDefault="007E7649" w:rsidP="007E7649">
            <w:pPr>
              <w:pStyle w:val="ListParagraph"/>
              <w:numPr>
                <w:ilvl w:val="0"/>
                <w:numId w:val="14"/>
              </w:numPr>
              <w:tabs>
                <w:tab w:val="left" w:pos="720"/>
              </w:tabs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A62854">
              <w:rPr>
                <w:rFonts w:ascii="Cambria" w:hAnsi="Cambria"/>
                <w:b/>
                <w:sz w:val="24"/>
                <w:szCs w:val="24"/>
              </w:rPr>
              <w:t>LEADERSHIP TRAININGS/SEMINARS</w:t>
            </w:r>
          </w:p>
        </w:tc>
      </w:tr>
      <w:tr w:rsidR="007E7649" w:rsidRPr="00341706" w14:paraId="20DC1256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D393194" w14:textId="77777777" w:rsidR="007E7649" w:rsidRPr="00341706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62" w:type="dxa"/>
            <w:gridSpan w:val="4"/>
            <w:shd w:val="clear" w:color="auto" w:fill="FFFFFF"/>
          </w:tcPr>
          <w:p w14:paraId="262FCA7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Seminar / Training</w:t>
            </w:r>
          </w:p>
        </w:tc>
        <w:tc>
          <w:tcPr>
            <w:tcW w:w="2424" w:type="dxa"/>
            <w:gridSpan w:val="2"/>
            <w:shd w:val="clear" w:color="auto" w:fill="FFFFFF"/>
          </w:tcPr>
          <w:p w14:paraId="12780171" w14:textId="77777777" w:rsidR="007E7649" w:rsidRPr="00341706" w:rsidRDefault="007E7649" w:rsidP="007E7649">
            <w:pPr>
              <w:ind w:left="162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53D2669B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35B82F41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75F9AB6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06325423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50A586F3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49B7225F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11AE7D17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6E01A861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7700CB3C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936FFE6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4E0422C6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0FB6E877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F83654C" w14:textId="77777777" w:rsidTr="007E7649">
        <w:tblPrEx>
          <w:shd w:val="clear" w:color="auto" w:fill="FFFFFF"/>
        </w:tblPrEx>
        <w:tc>
          <w:tcPr>
            <w:tcW w:w="2544" w:type="dxa"/>
            <w:gridSpan w:val="2"/>
            <w:shd w:val="clear" w:color="auto" w:fill="FFFFFF"/>
          </w:tcPr>
          <w:p w14:paraId="7481AADD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3662" w:type="dxa"/>
            <w:gridSpan w:val="4"/>
            <w:shd w:val="clear" w:color="auto" w:fill="FFFFFF"/>
          </w:tcPr>
          <w:p w14:paraId="2D84DA0C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FFFFFF"/>
          </w:tcPr>
          <w:p w14:paraId="5CADB847" w14:textId="77777777" w:rsidR="007E7649" w:rsidRPr="00B0372D" w:rsidRDefault="007E7649" w:rsidP="007E7649">
            <w:pPr>
              <w:ind w:left="162"/>
              <w:rPr>
                <w:rFonts w:ascii="Cambria" w:hAnsi="Cambria"/>
                <w:szCs w:val="24"/>
              </w:rPr>
            </w:pPr>
          </w:p>
        </w:tc>
      </w:tr>
      <w:tr w:rsidR="007E7649" w:rsidRPr="00341706" w14:paraId="1C77F225" w14:textId="77777777" w:rsidTr="007E7649">
        <w:tc>
          <w:tcPr>
            <w:tcW w:w="8630" w:type="dxa"/>
            <w:gridSpan w:val="8"/>
            <w:shd w:val="clear" w:color="auto" w:fill="auto"/>
          </w:tcPr>
          <w:p w14:paraId="3ED1BE7F" w14:textId="77777777" w:rsidR="007E7649" w:rsidRDefault="007E7649" w:rsidP="007E7649">
            <w:pPr>
              <w:ind w:left="720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14:paraId="0F85D639" w14:textId="77777777" w:rsidR="007E7649" w:rsidRPr="00341706" w:rsidRDefault="007E7649" w:rsidP="007E7649">
            <w:pPr>
              <w:ind w:firstLine="23"/>
              <w:jc w:val="both"/>
              <w:rPr>
                <w:rFonts w:ascii="Cambria" w:hAnsi="Cambria"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 xml:space="preserve">PASSION FOR CHRIST’S MISSION </w:t>
            </w:r>
            <w:r w:rsidRPr="00341706">
              <w:rPr>
                <w:rFonts w:ascii="Cambria" w:hAnsi="Cambria"/>
                <w:sz w:val="24"/>
                <w:szCs w:val="24"/>
              </w:rPr>
              <w:t>(It refers to students’ involvement in spiritual and pastoral activities)</w:t>
            </w:r>
          </w:p>
        </w:tc>
      </w:tr>
      <w:tr w:rsidR="007E7649" w:rsidRPr="00341706" w14:paraId="792C4474" w14:textId="77777777" w:rsidTr="007E7649">
        <w:tc>
          <w:tcPr>
            <w:tcW w:w="2585" w:type="dxa"/>
            <w:gridSpan w:val="3"/>
            <w:shd w:val="clear" w:color="auto" w:fill="auto"/>
          </w:tcPr>
          <w:p w14:paraId="40913A13" w14:textId="77777777" w:rsidR="007E7649" w:rsidRPr="00FB3C92" w:rsidRDefault="007E7649" w:rsidP="007E7649">
            <w:pPr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1E6DD36E" w14:textId="77777777" w:rsidR="007E7649" w:rsidRPr="00341706" w:rsidRDefault="007E7649" w:rsidP="007E7649">
            <w:pPr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Involvement</w:t>
            </w:r>
          </w:p>
        </w:tc>
        <w:tc>
          <w:tcPr>
            <w:tcW w:w="3621" w:type="dxa"/>
            <w:gridSpan w:val="3"/>
            <w:shd w:val="clear" w:color="auto" w:fill="auto"/>
          </w:tcPr>
          <w:p w14:paraId="7654E558" w14:textId="77777777" w:rsidR="007E7649" w:rsidRPr="00FB3C92" w:rsidRDefault="007E7649" w:rsidP="007E7649">
            <w:pPr>
              <w:contextualSpacing/>
              <w:rPr>
                <w:rFonts w:ascii="Cambria" w:hAnsi="Cambria"/>
                <w:b/>
                <w:sz w:val="16"/>
                <w:szCs w:val="16"/>
              </w:rPr>
            </w:pPr>
          </w:p>
          <w:p w14:paraId="31EF5EA0" w14:textId="77777777" w:rsidR="007E7649" w:rsidRPr="00341706" w:rsidRDefault="007E7649" w:rsidP="007E7649">
            <w:pPr>
              <w:contextualSpacing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Event</w:t>
            </w:r>
          </w:p>
        </w:tc>
        <w:tc>
          <w:tcPr>
            <w:tcW w:w="2424" w:type="dxa"/>
            <w:gridSpan w:val="2"/>
            <w:shd w:val="clear" w:color="auto" w:fill="auto"/>
          </w:tcPr>
          <w:p w14:paraId="470DEB21" w14:textId="77777777" w:rsidR="007E7649" w:rsidRPr="00FB3C92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16"/>
                <w:szCs w:val="16"/>
              </w:rPr>
            </w:pPr>
          </w:p>
          <w:p w14:paraId="7C022401" w14:textId="77777777" w:rsidR="007E7649" w:rsidRPr="00341706" w:rsidRDefault="007E7649" w:rsidP="007E7649">
            <w:pPr>
              <w:ind w:left="252"/>
              <w:contextualSpacing/>
              <w:jc w:val="both"/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t>Date</w:t>
            </w:r>
          </w:p>
        </w:tc>
      </w:tr>
      <w:tr w:rsidR="007E7649" w:rsidRPr="00B0372D" w14:paraId="68223CE0" w14:textId="77777777" w:rsidTr="007E7649">
        <w:tc>
          <w:tcPr>
            <w:tcW w:w="2585" w:type="dxa"/>
            <w:gridSpan w:val="3"/>
            <w:shd w:val="clear" w:color="auto" w:fill="auto"/>
          </w:tcPr>
          <w:p w14:paraId="324B0D5A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044C0F3D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74F14CF5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9062C36" w14:textId="77777777" w:rsidTr="007E7649">
        <w:tc>
          <w:tcPr>
            <w:tcW w:w="2585" w:type="dxa"/>
            <w:gridSpan w:val="3"/>
            <w:shd w:val="clear" w:color="auto" w:fill="auto"/>
          </w:tcPr>
          <w:p w14:paraId="0486508B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2FCC9EF1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57FA511A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92EFDEE" w14:textId="77777777" w:rsidTr="007E7649">
        <w:tc>
          <w:tcPr>
            <w:tcW w:w="2585" w:type="dxa"/>
            <w:gridSpan w:val="3"/>
            <w:shd w:val="clear" w:color="auto" w:fill="auto"/>
          </w:tcPr>
          <w:p w14:paraId="3CDADE52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338FCD4D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2EC3D0D3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244E509D" w14:textId="77777777" w:rsidTr="007E7649">
        <w:tc>
          <w:tcPr>
            <w:tcW w:w="2585" w:type="dxa"/>
            <w:gridSpan w:val="3"/>
            <w:shd w:val="clear" w:color="auto" w:fill="auto"/>
          </w:tcPr>
          <w:p w14:paraId="0AD04DAF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3621" w:type="dxa"/>
            <w:gridSpan w:val="3"/>
            <w:shd w:val="clear" w:color="auto" w:fill="auto"/>
          </w:tcPr>
          <w:p w14:paraId="7440EB38" w14:textId="77777777" w:rsidR="007E7649" w:rsidRPr="00B0372D" w:rsidRDefault="007E7649" w:rsidP="007E7649">
            <w:pPr>
              <w:contextualSpacing/>
              <w:rPr>
                <w:rFonts w:ascii="Cambria" w:hAnsi="Cambria"/>
                <w:szCs w:val="24"/>
              </w:rPr>
            </w:pPr>
          </w:p>
        </w:tc>
        <w:tc>
          <w:tcPr>
            <w:tcW w:w="2424" w:type="dxa"/>
            <w:gridSpan w:val="2"/>
            <w:shd w:val="clear" w:color="auto" w:fill="auto"/>
          </w:tcPr>
          <w:p w14:paraId="798CA978" w14:textId="77777777" w:rsidR="007E7649" w:rsidRPr="00B0372D" w:rsidRDefault="007E7649" w:rsidP="007E7649">
            <w:pPr>
              <w:ind w:left="252"/>
              <w:contextualSpacing/>
              <w:rPr>
                <w:rFonts w:ascii="Cambria" w:hAnsi="Cambria"/>
                <w:szCs w:val="24"/>
              </w:rPr>
            </w:pPr>
          </w:p>
        </w:tc>
      </w:tr>
    </w:tbl>
    <w:p w14:paraId="6B775FCA" w14:textId="77777777" w:rsidR="007E7649" w:rsidRDefault="007E7649" w:rsidP="007E7649">
      <w:pPr>
        <w:rPr>
          <w:rFonts w:ascii="Cambria" w:hAnsi="Cambria"/>
          <w:b/>
          <w:sz w:val="24"/>
          <w:szCs w:val="24"/>
        </w:rPr>
        <w:sectPr w:rsidR="007E7649" w:rsidSect="00882E8A">
          <w:pgSz w:w="12240" w:h="15840" w:code="1"/>
          <w:pgMar w:top="1440" w:right="1440" w:bottom="1440" w:left="2160" w:header="0" w:footer="720" w:gutter="0"/>
          <w:pgNumType w:chapStyle="1"/>
          <w:cols w:space="720"/>
          <w:docGrid w:linePitch="360"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8630"/>
      </w:tblGrid>
      <w:tr w:rsidR="007E7649" w:rsidRPr="00341706" w14:paraId="585FC17C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5DA2B088" w14:textId="77777777" w:rsidR="007E7649" w:rsidRDefault="007E7649" w:rsidP="007E7649">
            <w:pPr>
              <w:rPr>
                <w:rFonts w:ascii="Cambria" w:hAnsi="Cambria"/>
                <w:b/>
                <w:sz w:val="24"/>
                <w:szCs w:val="24"/>
              </w:rPr>
            </w:pPr>
            <w:r w:rsidRPr="00341706">
              <w:rPr>
                <w:rFonts w:ascii="Cambria" w:hAnsi="Cambria"/>
                <w:b/>
                <w:sz w:val="24"/>
                <w:szCs w:val="24"/>
              </w:rPr>
              <w:lastRenderedPageBreak/>
              <w:t>TECHNICAL SKILLS / COMPETENCIES</w:t>
            </w:r>
          </w:p>
          <w:p w14:paraId="455B3DD4" w14:textId="77777777" w:rsidR="007E7649" w:rsidRPr="00FB3C92" w:rsidRDefault="007E7649" w:rsidP="007E7649">
            <w:pPr>
              <w:rPr>
                <w:rFonts w:ascii="Cambria" w:hAnsi="Cambria"/>
                <w:b/>
                <w:sz w:val="16"/>
                <w:szCs w:val="16"/>
              </w:rPr>
            </w:pPr>
          </w:p>
        </w:tc>
      </w:tr>
      <w:tr w:rsidR="007E7649" w:rsidRPr="00B0372D" w14:paraId="3598FE1E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6C8E9939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0D681321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495999A4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1A72AF82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6CB297B3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  <w:tr w:rsidR="007E7649" w:rsidRPr="00B0372D" w14:paraId="3C32F057" w14:textId="77777777" w:rsidTr="007E7649">
        <w:trPr>
          <w:trHeight w:val="256"/>
        </w:trPr>
        <w:tc>
          <w:tcPr>
            <w:tcW w:w="8630" w:type="dxa"/>
            <w:shd w:val="clear" w:color="auto" w:fill="FFFFFF"/>
          </w:tcPr>
          <w:p w14:paraId="3CC3BCE8" w14:textId="77777777" w:rsidR="007E7649" w:rsidRPr="00B0372D" w:rsidRDefault="007E7649" w:rsidP="007E7649">
            <w:pPr>
              <w:rPr>
                <w:rFonts w:ascii="Cambria" w:hAnsi="Cambria"/>
                <w:szCs w:val="24"/>
              </w:rPr>
            </w:pPr>
          </w:p>
        </w:tc>
      </w:tr>
    </w:tbl>
    <w:p w14:paraId="093B0E34" w14:textId="77777777" w:rsidR="00680BA0" w:rsidRPr="00680BA0" w:rsidRDefault="00680BA0" w:rsidP="005E09CB">
      <w:pPr>
        <w:spacing w:after="160" w:line="259" w:lineRule="auto"/>
        <w:rPr>
          <w:rFonts w:ascii="Cambria" w:hAnsi="Cambria"/>
          <w:sz w:val="24"/>
        </w:rPr>
      </w:pPr>
    </w:p>
    <w:sectPr w:rsidR="00680BA0" w:rsidRPr="00680BA0" w:rsidSect="00882E8A">
      <w:pgSz w:w="12240" w:h="15840" w:code="1"/>
      <w:pgMar w:top="1440" w:right="1440" w:bottom="1440" w:left="216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5A40B" w14:textId="77777777" w:rsidR="00882E8A" w:rsidRDefault="00882E8A" w:rsidP="00C82E38">
      <w:r>
        <w:separator/>
      </w:r>
    </w:p>
  </w:endnote>
  <w:endnote w:type="continuationSeparator" w:id="0">
    <w:p w14:paraId="7D204384" w14:textId="77777777" w:rsidR="00882E8A" w:rsidRDefault="00882E8A" w:rsidP="00C82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827300" w14:textId="77777777" w:rsidR="00882E8A" w:rsidRDefault="00882E8A" w:rsidP="00C82E38">
      <w:r>
        <w:separator/>
      </w:r>
    </w:p>
  </w:footnote>
  <w:footnote w:type="continuationSeparator" w:id="0">
    <w:p w14:paraId="07E05221" w14:textId="77777777" w:rsidR="00882E8A" w:rsidRDefault="00882E8A" w:rsidP="00C82E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B5D85A" w14:textId="77777777" w:rsidR="007E7649" w:rsidRDefault="007E7649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9178F3A" wp14:editId="47DE94EA">
              <wp:simplePos x="0" y="0"/>
              <wp:positionH relativeFrom="column">
                <wp:posOffset>5114925</wp:posOffset>
              </wp:positionH>
              <wp:positionV relativeFrom="paragraph">
                <wp:posOffset>542925</wp:posOffset>
              </wp:positionV>
              <wp:extent cx="428625" cy="1404620"/>
              <wp:effectExtent l="0" t="0" r="9525" b="6350"/>
              <wp:wrapNone/>
              <wp:docPr id="1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DC1117" w14:textId="26E30862" w:rsidR="007E7649" w:rsidRPr="00E2435A" w:rsidRDefault="007E7649" w:rsidP="00C82E38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E2435A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183BA1">
                            <w:rPr>
                              <w:rFonts w:ascii="Cambria" w:hAnsi="Cambria"/>
                              <w:noProof/>
                              <w:sz w:val="24"/>
                            </w:rPr>
                            <w:t>16</w:t>
                          </w:r>
                          <w:r w:rsidRPr="00E2435A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9178F3A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402.75pt;margin-top:42.75pt;width:33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" stroked="f">
              <v:textbox style="mso-fit-shape-to-text:t">
                <w:txbxContent>
                  <w:p w14:paraId="59DC1117" w14:textId="26E30862" w:rsidR="007E7649" w:rsidRPr="00E2435A" w:rsidRDefault="007E7649" w:rsidP="00C82E38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E2435A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E2435A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E2435A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183BA1">
                      <w:rPr>
                        <w:rFonts w:ascii="Cambria" w:hAnsi="Cambria"/>
                        <w:noProof/>
                        <w:sz w:val="24"/>
                      </w:rPr>
                      <w:t>16</w:t>
                    </w:r>
                    <w:r w:rsidRPr="00E2435A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41039D9D" wp14:editId="42C26A40">
          <wp:extent cx="5486400" cy="1213548"/>
          <wp:effectExtent l="0" t="0" r="0" b="571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213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2D034" w14:textId="77777777" w:rsidR="007E7649" w:rsidRDefault="007E7649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3772E767" wp14:editId="4E241F34">
              <wp:simplePos x="0" y="0"/>
              <wp:positionH relativeFrom="margin">
                <wp:posOffset>5183579</wp:posOffset>
              </wp:positionH>
              <wp:positionV relativeFrom="paragraph">
                <wp:posOffset>522514</wp:posOffset>
              </wp:positionV>
              <wp:extent cx="350108" cy="285008"/>
              <wp:effectExtent l="0" t="0" r="0" b="127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108" cy="28500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198842" w14:textId="1129D25E" w:rsidR="007E7649" w:rsidRPr="00315ED2" w:rsidRDefault="007E7649" w:rsidP="00315ED2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183BA1">
                            <w:rPr>
                              <w:rFonts w:ascii="Cambria" w:hAnsi="Cambria"/>
                              <w:noProof/>
                              <w:sz w:val="24"/>
                            </w:rPr>
                            <w:t>ii</w:t>
                          </w:r>
                          <w:r w:rsidRPr="00315ED2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72E767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408.15pt;margin-top:41.15pt;width:27.55pt;height:22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" stroked="f">
              <v:textbox>
                <w:txbxContent>
                  <w:p w14:paraId="13198842" w14:textId="1129D25E" w:rsidR="007E7649" w:rsidRPr="00315ED2" w:rsidRDefault="007E7649" w:rsidP="00315ED2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315ED2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315ED2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315ED2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183BA1">
                      <w:rPr>
                        <w:rFonts w:ascii="Cambria" w:hAnsi="Cambria"/>
                        <w:noProof/>
                        <w:sz w:val="24"/>
                      </w:rPr>
                      <w:t>ii</w:t>
                    </w:r>
                    <w:r w:rsidRPr="00315ED2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5ACDDDFD" wp14:editId="26CA136B">
          <wp:extent cx="5486400" cy="1149985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149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597F6E" w14:textId="77777777" w:rsidR="007E7649" w:rsidRDefault="007E7649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157C7EA" wp14:editId="0F9D1FE5">
              <wp:simplePos x="0" y="0"/>
              <wp:positionH relativeFrom="margin">
                <wp:posOffset>5183579</wp:posOffset>
              </wp:positionH>
              <wp:positionV relativeFrom="paragraph">
                <wp:posOffset>522514</wp:posOffset>
              </wp:positionV>
              <wp:extent cx="350108" cy="285008"/>
              <wp:effectExtent l="0" t="0" r="0" b="127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108" cy="28500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9DE664" w14:textId="7EBA27B0" w:rsidR="007E7649" w:rsidRPr="00315ED2" w:rsidRDefault="007E7649" w:rsidP="00315ED2">
                          <w:pPr>
                            <w:jc w:val="right"/>
                            <w:rPr>
                              <w:rFonts w:ascii="Cambria" w:hAnsi="Cambria"/>
                              <w:sz w:val="24"/>
                            </w:rPr>
                          </w:pP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begin"/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instrText xml:space="preserve"> PAGE   \* MERGEFORMAT </w:instrText>
                          </w:r>
                          <w:r w:rsidRPr="00315ED2">
                            <w:rPr>
                              <w:rFonts w:ascii="Cambria" w:hAnsi="Cambria"/>
                              <w:sz w:val="24"/>
                            </w:rPr>
                            <w:fldChar w:fldCharType="separate"/>
                          </w:r>
                          <w:r w:rsidR="00183BA1">
                            <w:rPr>
                              <w:rFonts w:ascii="Cambria" w:hAnsi="Cambria"/>
                              <w:noProof/>
                              <w:sz w:val="24"/>
                            </w:rPr>
                            <w:t>1</w:t>
                          </w:r>
                          <w:r w:rsidRPr="00315ED2">
                            <w:rPr>
                              <w:rFonts w:ascii="Cambria" w:hAnsi="Cambria"/>
                              <w:noProof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57C7EA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408.15pt;margin-top:41.15pt;width:27.55pt;height:22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" stroked="f">
              <v:textbox>
                <w:txbxContent>
                  <w:p w14:paraId="1E9DE664" w14:textId="7EBA27B0" w:rsidR="007E7649" w:rsidRPr="00315ED2" w:rsidRDefault="007E7649" w:rsidP="00315ED2">
                    <w:pPr>
                      <w:jc w:val="right"/>
                      <w:rPr>
                        <w:rFonts w:ascii="Cambria" w:hAnsi="Cambria"/>
                        <w:sz w:val="24"/>
                      </w:rPr>
                    </w:pPr>
                    <w:r w:rsidRPr="00315ED2">
                      <w:rPr>
                        <w:rFonts w:ascii="Cambria" w:hAnsi="Cambria"/>
                        <w:sz w:val="24"/>
                      </w:rPr>
                      <w:fldChar w:fldCharType="begin"/>
                    </w:r>
                    <w:r w:rsidRPr="00315ED2">
                      <w:rPr>
                        <w:rFonts w:ascii="Cambria" w:hAnsi="Cambria"/>
                        <w:sz w:val="24"/>
                      </w:rPr>
                      <w:instrText xml:space="preserve"> PAGE   \* MERGEFORMAT </w:instrText>
                    </w:r>
                    <w:r w:rsidRPr="00315ED2">
                      <w:rPr>
                        <w:rFonts w:ascii="Cambria" w:hAnsi="Cambria"/>
                        <w:sz w:val="24"/>
                      </w:rPr>
                      <w:fldChar w:fldCharType="separate"/>
                    </w:r>
                    <w:r w:rsidR="00183BA1">
                      <w:rPr>
                        <w:rFonts w:ascii="Cambria" w:hAnsi="Cambria"/>
                        <w:noProof/>
                        <w:sz w:val="24"/>
                      </w:rPr>
                      <w:t>1</w:t>
                    </w:r>
                    <w:r w:rsidRPr="00315ED2">
                      <w:rPr>
                        <w:rFonts w:ascii="Cambria" w:hAnsi="Cambria"/>
                        <w:noProof/>
                        <w:sz w:val="24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n-PH" w:eastAsia="en-PH"/>
      </w:rPr>
      <w:drawing>
        <wp:inline distT="0" distB="0" distL="0" distR="0" wp14:anchorId="19DD5D66" wp14:editId="5C54D749">
          <wp:extent cx="5486400" cy="1149985"/>
          <wp:effectExtent l="0" t="0" r="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EADER (New!!!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86400" cy="11499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E6897"/>
    <w:multiLevelType w:val="multilevel"/>
    <w:tmpl w:val="DEEE05D6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F11B16"/>
    <w:multiLevelType w:val="hybridMultilevel"/>
    <w:tmpl w:val="27DC7184"/>
    <w:lvl w:ilvl="0" w:tplc="B8D8E0EA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86D16"/>
    <w:multiLevelType w:val="multilevel"/>
    <w:tmpl w:val="74B6CDDC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24B572F"/>
    <w:multiLevelType w:val="hybridMultilevel"/>
    <w:tmpl w:val="591014E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F05BAC"/>
    <w:multiLevelType w:val="hybridMultilevel"/>
    <w:tmpl w:val="031CBB0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03DAF"/>
    <w:multiLevelType w:val="hybridMultilevel"/>
    <w:tmpl w:val="4E987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BC2514"/>
    <w:multiLevelType w:val="hybridMultilevel"/>
    <w:tmpl w:val="821E4000"/>
    <w:lvl w:ilvl="0" w:tplc="FD7C2F5E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F53B12"/>
    <w:multiLevelType w:val="multilevel"/>
    <w:tmpl w:val="74B6CDDC"/>
    <w:lvl w:ilvl="0">
      <w:start w:val="1"/>
      <w:numFmt w:val="decimal"/>
      <w:lvlText w:val="%1"/>
      <w:lvlJc w:val="lef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4C7B4AF2"/>
    <w:multiLevelType w:val="multilevel"/>
    <w:tmpl w:val="D2FEFC6A"/>
    <w:lvl w:ilvl="0">
      <w:start w:val="1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" w:hanging="1800"/>
      </w:pPr>
      <w:rPr>
        <w:rFonts w:hint="default"/>
      </w:rPr>
    </w:lvl>
  </w:abstractNum>
  <w:abstractNum w:abstractNumId="9" w15:restartNumberingAfterBreak="0">
    <w:nsid w:val="6A9E7504"/>
    <w:multiLevelType w:val="multilevel"/>
    <w:tmpl w:val="D2FEFC6A"/>
    <w:lvl w:ilvl="0">
      <w:start w:val="1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2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656" w:hanging="1800"/>
      </w:pPr>
      <w:rPr>
        <w:rFonts w:hint="default"/>
      </w:rPr>
    </w:lvl>
  </w:abstractNum>
  <w:abstractNum w:abstractNumId="10" w15:restartNumberingAfterBreak="0">
    <w:nsid w:val="6AD3749C"/>
    <w:multiLevelType w:val="hybridMultilevel"/>
    <w:tmpl w:val="6E88C962"/>
    <w:lvl w:ilvl="0" w:tplc="CBDAF602">
      <w:start w:val="1"/>
      <w:numFmt w:val="decimal"/>
      <w:lvlText w:val="%1"/>
      <w:lvlJc w:val="left"/>
      <w:pPr>
        <w:ind w:left="2520" w:hanging="21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3177AF"/>
    <w:multiLevelType w:val="multilevel"/>
    <w:tmpl w:val="FBA8E2C2"/>
    <w:lvl w:ilvl="0">
      <w:start w:val="1"/>
      <w:numFmt w:val="decimal"/>
      <w:lvlText w:val="%1"/>
      <w:lvlJc w:val="righ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2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6C500B36"/>
    <w:multiLevelType w:val="hybridMultilevel"/>
    <w:tmpl w:val="F61E9016"/>
    <w:lvl w:ilvl="0" w:tplc="0494F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6061729"/>
    <w:multiLevelType w:val="multilevel"/>
    <w:tmpl w:val="FBA8E2C2"/>
    <w:lvl w:ilvl="0">
      <w:start w:val="1"/>
      <w:numFmt w:val="decimal"/>
      <w:lvlText w:val="%1"/>
      <w:lvlJc w:val="right"/>
      <w:pPr>
        <w:ind w:left="1800" w:hanging="1296"/>
      </w:pPr>
      <w:rPr>
        <w:rFonts w:hint="default"/>
      </w:rPr>
    </w:lvl>
    <w:lvl w:ilvl="1">
      <w:start w:val="1"/>
      <w:numFmt w:val="decimal"/>
      <w:isLgl/>
      <w:lvlText w:val="2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44866697">
    <w:abstractNumId w:val="4"/>
  </w:num>
  <w:num w:numId="2" w16cid:durableId="335426814">
    <w:abstractNumId w:val="12"/>
  </w:num>
  <w:num w:numId="3" w16cid:durableId="363947070">
    <w:abstractNumId w:val="6"/>
  </w:num>
  <w:num w:numId="4" w16cid:durableId="26608859">
    <w:abstractNumId w:val="10"/>
  </w:num>
  <w:num w:numId="5" w16cid:durableId="688335871">
    <w:abstractNumId w:val="1"/>
  </w:num>
  <w:num w:numId="6" w16cid:durableId="1384866931">
    <w:abstractNumId w:val="7"/>
  </w:num>
  <w:num w:numId="7" w16cid:durableId="305747545">
    <w:abstractNumId w:val="13"/>
  </w:num>
  <w:num w:numId="8" w16cid:durableId="1626961320">
    <w:abstractNumId w:val="0"/>
  </w:num>
  <w:num w:numId="9" w16cid:durableId="53049017">
    <w:abstractNumId w:val="2"/>
  </w:num>
  <w:num w:numId="10" w16cid:durableId="542207417">
    <w:abstractNumId w:val="9"/>
  </w:num>
  <w:num w:numId="11" w16cid:durableId="2145465332">
    <w:abstractNumId w:val="8"/>
  </w:num>
  <w:num w:numId="12" w16cid:durableId="1393388162">
    <w:abstractNumId w:val="5"/>
  </w:num>
  <w:num w:numId="13" w16cid:durableId="1768307335">
    <w:abstractNumId w:val="11"/>
  </w:num>
  <w:num w:numId="14" w16cid:durableId="155149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9B7"/>
    <w:rsid w:val="00000271"/>
    <w:rsid w:val="000244BB"/>
    <w:rsid w:val="000464A7"/>
    <w:rsid w:val="000742C9"/>
    <w:rsid w:val="00087839"/>
    <w:rsid w:val="000C2456"/>
    <w:rsid w:val="00104A6D"/>
    <w:rsid w:val="001152AF"/>
    <w:rsid w:val="00183BA1"/>
    <w:rsid w:val="001E1DBE"/>
    <w:rsid w:val="0023173F"/>
    <w:rsid w:val="00241044"/>
    <w:rsid w:val="00241777"/>
    <w:rsid w:val="00272C90"/>
    <w:rsid w:val="003071DC"/>
    <w:rsid w:val="0030778B"/>
    <w:rsid w:val="00315ED2"/>
    <w:rsid w:val="00331800"/>
    <w:rsid w:val="00360A17"/>
    <w:rsid w:val="003A4CFB"/>
    <w:rsid w:val="003E4BA3"/>
    <w:rsid w:val="00453A1C"/>
    <w:rsid w:val="004A4626"/>
    <w:rsid w:val="004E6CF0"/>
    <w:rsid w:val="004F6730"/>
    <w:rsid w:val="00501CD9"/>
    <w:rsid w:val="0054059E"/>
    <w:rsid w:val="005A5CF9"/>
    <w:rsid w:val="005D07D7"/>
    <w:rsid w:val="005E09CB"/>
    <w:rsid w:val="005E2225"/>
    <w:rsid w:val="005F0BF0"/>
    <w:rsid w:val="0061086E"/>
    <w:rsid w:val="00680BA0"/>
    <w:rsid w:val="006867C1"/>
    <w:rsid w:val="006B0D81"/>
    <w:rsid w:val="006B4CD0"/>
    <w:rsid w:val="006E35C9"/>
    <w:rsid w:val="006E4901"/>
    <w:rsid w:val="007C2D4D"/>
    <w:rsid w:val="007D00DA"/>
    <w:rsid w:val="007E7649"/>
    <w:rsid w:val="007E79B7"/>
    <w:rsid w:val="00830D94"/>
    <w:rsid w:val="00840B1C"/>
    <w:rsid w:val="008525F6"/>
    <w:rsid w:val="008752FE"/>
    <w:rsid w:val="00882E8A"/>
    <w:rsid w:val="008B2452"/>
    <w:rsid w:val="008B686E"/>
    <w:rsid w:val="008C076B"/>
    <w:rsid w:val="008F0616"/>
    <w:rsid w:val="008F544F"/>
    <w:rsid w:val="00901CA7"/>
    <w:rsid w:val="009554C7"/>
    <w:rsid w:val="00957FE8"/>
    <w:rsid w:val="009A669B"/>
    <w:rsid w:val="00A0074E"/>
    <w:rsid w:val="00A36BB3"/>
    <w:rsid w:val="00AD26B7"/>
    <w:rsid w:val="00AF4D60"/>
    <w:rsid w:val="00B05E3F"/>
    <w:rsid w:val="00B32FCF"/>
    <w:rsid w:val="00B370EB"/>
    <w:rsid w:val="00B41237"/>
    <w:rsid w:val="00B77C81"/>
    <w:rsid w:val="00BC38CA"/>
    <w:rsid w:val="00BC6CC3"/>
    <w:rsid w:val="00BF26DB"/>
    <w:rsid w:val="00C27B57"/>
    <w:rsid w:val="00C614C7"/>
    <w:rsid w:val="00C82E38"/>
    <w:rsid w:val="00C9595C"/>
    <w:rsid w:val="00C959CE"/>
    <w:rsid w:val="00CD7577"/>
    <w:rsid w:val="00CE0BE9"/>
    <w:rsid w:val="00CE7B7B"/>
    <w:rsid w:val="00DA3516"/>
    <w:rsid w:val="00DD6F16"/>
    <w:rsid w:val="00E05624"/>
    <w:rsid w:val="00E12CFF"/>
    <w:rsid w:val="00E2435A"/>
    <w:rsid w:val="00E36173"/>
    <w:rsid w:val="00E43DDE"/>
    <w:rsid w:val="00EA7D79"/>
    <w:rsid w:val="00F22F64"/>
    <w:rsid w:val="00F63D2E"/>
    <w:rsid w:val="00F724C8"/>
    <w:rsid w:val="00F75BA5"/>
    <w:rsid w:val="00FA07B6"/>
    <w:rsid w:val="00FA1B4C"/>
    <w:rsid w:val="00FE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10D484"/>
  <w15:chartTrackingRefBased/>
  <w15:docId w15:val="{8EA5EBCF-E9D8-4D75-B25E-AA56B34D7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E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82E3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82E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2E38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82E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2E38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5405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7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6.jp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0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OneDrive\Documents\Micay\FORMS\TEMPLATE-MANUSCRIPT-PROPOSAL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8CC2B423F9B4AE2A44667971BF66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321FE4-CA4B-4075-9573-6246315BF90C}"/>
      </w:docPartPr>
      <w:docPartBody>
        <w:p w:rsidR="00C34EC4" w:rsidRDefault="008843E3">
          <w:pPr>
            <w:pStyle w:val="78CC2B423F9B4AE2A44667971BF66F9B"/>
          </w:pPr>
          <w:r>
            <w:rPr>
              <w:rStyle w:val="PlaceholderText"/>
              <w:rFonts w:ascii="Cambria" w:eastAsiaTheme="minorHAnsi" w:hAnsi="Cambria"/>
              <w:sz w:val="24"/>
              <w:szCs w:val="24"/>
            </w:rPr>
            <w:t>______________</w:t>
          </w:r>
        </w:p>
      </w:docPartBody>
    </w:docPart>
    <w:docPart>
      <w:docPartPr>
        <w:name w:val="91A4A1B66FE34D66911A5A1372F31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C80B5C-EE7A-42D2-88EF-D7B6D1F98EF1}"/>
      </w:docPartPr>
      <w:docPartBody>
        <w:p w:rsidR="00C34EC4" w:rsidRDefault="008843E3">
          <w:pPr>
            <w:pStyle w:val="91A4A1B66FE34D66911A5A1372F31D42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F51DCAA0B0444E878A2309AEC36F9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52BBE-F7EE-425D-B070-50C37B8C9757}"/>
      </w:docPartPr>
      <w:docPartBody>
        <w:p w:rsidR="00C34EC4" w:rsidRDefault="008843E3">
          <w:pPr>
            <w:pStyle w:val="F51DCAA0B0444E878A2309AEC36F9AD9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4E38CFEFF0984C33A604503B5DAD60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77674D-DB92-4F1D-9067-63435D9FA367}"/>
      </w:docPartPr>
      <w:docPartBody>
        <w:p w:rsidR="00C34EC4" w:rsidRDefault="008843E3">
          <w:pPr>
            <w:pStyle w:val="4E38CFEFF0984C33A604503B5DAD60FC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75EE2F02C8184E4891CCADDF36187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ECEFB-D3C8-4D3B-A8AC-6E6A8BC85AA5}"/>
      </w:docPartPr>
      <w:docPartBody>
        <w:p w:rsidR="00C34EC4" w:rsidRDefault="008843E3">
          <w:pPr>
            <w:pStyle w:val="75EE2F02C8184E4891CCADDF3618761E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ED909F103B974156ADFFDA99EC1374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1E6AFC-BAED-4BB4-8E34-4EB730CE669B}"/>
      </w:docPartPr>
      <w:docPartBody>
        <w:p w:rsidR="00C34EC4" w:rsidRDefault="008843E3">
          <w:pPr>
            <w:pStyle w:val="ED909F103B974156ADFFDA99EC13743A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73AC460BB64744ADA4E82AE895122B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936091-040A-492B-B00A-F44FEED0816A}"/>
      </w:docPartPr>
      <w:docPartBody>
        <w:p w:rsidR="00C34EC4" w:rsidRDefault="008843E3">
          <w:pPr>
            <w:pStyle w:val="73AC460BB64744ADA4E82AE895122BB5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065B00F0D392454AB7B9C6D7B07B94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E5060B-5F24-4C97-92AC-BC1A6C4D05AE}"/>
      </w:docPartPr>
      <w:docPartBody>
        <w:p w:rsidR="00C34EC4" w:rsidRDefault="008843E3">
          <w:pPr>
            <w:pStyle w:val="065B00F0D392454AB7B9C6D7B07B9427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5ABD8045E0A740B2B40E8BB2A850E6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33948-B7C0-486B-894A-AF086F185FAF}"/>
      </w:docPartPr>
      <w:docPartBody>
        <w:p w:rsidR="00C34EC4" w:rsidRDefault="008843E3">
          <w:pPr>
            <w:pStyle w:val="5ABD8045E0A740B2B40E8BB2A850E6CF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D93A97DC229B4CF784CBF2AEE2BF66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FEBA99-9E4D-49DC-8BA3-DCFF0820D662}"/>
      </w:docPartPr>
      <w:docPartBody>
        <w:p w:rsidR="00C34EC4" w:rsidRDefault="008843E3">
          <w:pPr>
            <w:pStyle w:val="D93A97DC229B4CF784CBF2AEE2BF66D0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CA94B8A369764881A5FC197A214091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65F21-D68C-47AE-874D-155CB2A9DC1D}"/>
      </w:docPartPr>
      <w:docPartBody>
        <w:p w:rsidR="00C34EC4" w:rsidRDefault="008843E3">
          <w:pPr>
            <w:pStyle w:val="CA94B8A369764881A5FC197A21409112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3908FE840227474183E5FE1B6ADA8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D8508-0A9F-4F87-B478-8FBC0FA46098}"/>
      </w:docPartPr>
      <w:docPartBody>
        <w:p w:rsidR="00C34EC4" w:rsidRDefault="008843E3">
          <w:pPr>
            <w:pStyle w:val="3908FE840227474183E5FE1B6ADA89C5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45C3A312E446451C91B5D31F8123F7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049A02-618A-4D30-A3FD-CCBDA6C23D7F}"/>
      </w:docPartPr>
      <w:docPartBody>
        <w:p w:rsidR="00C34EC4" w:rsidRDefault="008843E3">
          <w:pPr>
            <w:pStyle w:val="45C3A312E446451C91B5D31F8123F7A4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2521966E51994FB5B613F63FC49A9E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2A9E4F-D146-4FF8-880D-AD17461CA24C}"/>
      </w:docPartPr>
      <w:docPartBody>
        <w:p w:rsidR="00C34EC4" w:rsidRDefault="008843E3">
          <w:pPr>
            <w:pStyle w:val="2521966E51994FB5B613F63FC49A9E35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5F8D540EBEDE40E7A680BB87A9080D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841AC-1A9B-45B0-AA37-7FF0D4969E19}"/>
      </w:docPartPr>
      <w:docPartBody>
        <w:p w:rsidR="00C34EC4" w:rsidRDefault="008843E3">
          <w:pPr>
            <w:pStyle w:val="5F8D540EBEDE40E7A680BB87A9080D45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9E4EC9EF65C44C7D956647567EA12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E2CA75-4A31-4B1B-8EAE-0B7A3467EE9F}"/>
      </w:docPartPr>
      <w:docPartBody>
        <w:p w:rsidR="00C34EC4" w:rsidRDefault="008843E3">
          <w:pPr>
            <w:pStyle w:val="9E4EC9EF65C44C7D956647567EA124EF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7AE8B0A010D341AE9BD43A9CF3C49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9F3FF5-5915-4823-AFC2-FB9353E4AEEE}"/>
      </w:docPartPr>
      <w:docPartBody>
        <w:p w:rsidR="00C34EC4" w:rsidRDefault="008843E3">
          <w:pPr>
            <w:pStyle w:val="7AE8B0A010D341AE9BD43A9CF3C493E6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F8F84AC7BCCC463490059BF990C81F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4D06BD-F207-4A2F-B389-E9BF1D1A77DD}"/>
      </w:docPartPr>
      <w:docPartBody>
        <w:p w:rsidR="00C34EC4" w:rsidRDefault="008843E3">
          <w:pPr>
            <w:pStyle w:val="F8F84AC7BCCC463490059BF990C81FCC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8132D2ADFD174616B8B8362174969E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E97282-D7F2-4F83-9E7A-1D1B58BE56B3}"/>
      </w:docPartPr>
      <w:docPartBody>
        <w:p w:rsidR="00C34EC4" w:rsidRDefault="008843E3">
          <w:pPr>
            <w:pStyle w:val="8132D2ADFD174616B8B8362174969E8E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0C8092DE24A045D2839436613C8837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FC550-2642-4361-A6CE-791488C9C049}"/>
      </w:docPartPr>
      <w:docPartBody>
        <w:p w:rsidR="00C34EC4" w:rsidRDefault="008843E3">
          <w:pPr>
            <w:pStyle w:val="0C8092DE24A045D2839436613C88378B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0B70735345BE4DF6B2E78FC7C29F53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8C9AF9-EAD3-4FBC-8434-78C737F95750}"/>
      </w:docPartPr>
      <w:docPartBody>
        <w:p w:rsidR="00C34EC4" w:rsidRDefault="008843E3">
          <w:pPr>
            <w:pStyle w:val="0B70735345BE4DF6B2E78FC7C29F536D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0C7E18D8FCB544CA93A68D4EB449E8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C6313C-44C3-4204-A3AB-0080FE76C761}"/>
      </w:docPartPr>
      <w:docPartBody>
        <w:p w:rsidR="00C34EC4" w:rsidRDefault="008843E3">
          <w:pPr>
            <w:pStyle w:val="0C7E18D8FCB544CA93A68D4EB449E8CF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034989FC3E0F4FABA803DD7B0C361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D782F8-2283-4CC7-8A42-C7D6B6B39F6B}"/>
      </w:docPartPr>
      <w:docPartBody>
        <w:p w:rsidR="00C34EC4" w:rsidRDefault="008843E3">
          <w:pPr>
            <w:pStyle w:val="034989FC3E0F4FABA803DD7B0C361959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E8BC107D49834837A3C3CD4E79B155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D5DD5-015E-4545-A2B5-788623B1120C}"/>
      </w:docPartPr>
      <w:docPartBody>
        <w:p w:rsidR="00C34EC4" w:rsidRDefault="008843E3">
          <w:pPr>
            <w:pStyle w:val="E8BC107D49834837A3C3CD4E79B1550E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D004C1EBF5E54BCE802B5A397F5F8C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85C8D-1900-4451-AB92-59CAE10E7C15}"/>
      </w:docPartPr>
      <w:docPartBody>
        <w:p w:rsidR="00C34EC4" w:rsidRDefault="008843E3">
          <w:pPr>
            <w:pStyle w:val="D004C1EBF5E54BCE802B5A397F5F8C3E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203CC03CF9C149038E628C90653AB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3CF2F-6280-4EE1-91C0-53ACC370F52C}"/>
      </w:docPartPr>
      <w:docPartBody>
        <w:p w:rsidR="00C34EC4" w:rsidRDefault="008843E3">
          <w:pPr>
            <w:pStyle w:val="203CC03CF9C149038E628C90653AB1FC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2967AF7AC76D4F33811F7E0B44F396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FA5B1-9875-4D50-AF41-D0301BAA090C}"/>
      </w:docPartPr>
      <w:docPartBody>
        <w:p w:rsidR="00C34EC4" w:rsidRDefault="008843E3">
          <w:pPr>
            <w:pStyle w:val="2967AF7AC76D4F33811F7E0B44F39686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011A4F9BB915478482969277620EDE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79B61E-944B-46AC-B348-74AE5DFBA3BB}"/>
      </w:docPartPr>
      <w:docPartBody>
        <w:p w:rsidR="00C34EC4" w:rsidRDefault="008843E3">
          <w:pPr>
            <w:pStyle w:val="011A4F9BB915478482969277620EDE4B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73DD12B9CBEA457FAF7E7428F26379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6E38C-03C9-4090-8059-F6277C333B81}"/>
      </w:docPartPr>
      <w:docPartBody>
        <w:p w:rsidR="00C34EC4" w:rsidRDefault="008843E3">
          <w:pPr>
            <w:pStyle w:val="73DD12B9CBEA457FAF7E7428F26379C5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434621A3DB9848BA90EC98EFB176F0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A57AB8-3D56-447E-A6B1-40146963AC4B}"/>
      </w:docPartPr>
      <w:docPartBody>
        <w:p w:rsidR="00C34EC4" w:rsidRDefault="008843E3">
          <w:pPr>
            <w:pStyle w:val="434621A3DB9848BA90EC98EFB176F0F9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AA27D7790FD840C89D52DCF88F018E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CACF08-5E60-49C4-9A36-D04D238302C1}"/>
      </w:docPartPr>
      <w:docPartBody>
        <w:p w:rsidR="00C34EC4" w:rsidRDefault="008843E3">
          <w:pPr>
            <w:pStyle w:val="AA27D7790FD840C89D52DCF88F018E0E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D84F33340E5C4BB8B0629637501361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D2F36-1166-40BB-B78A-F889608CDE99}"/>
      </w:docPartPr>
      <w:docPartBody>
        <w:p w:rsidR="00C34EC4" w:rsidRDefault="008843E3">
          <w:pPr>
            <w:pStyle w:val="D84F33340E5C4BB8B0629637501361E8"/>
          </w:pPr>
          <w:r>
            <w:rPr>
              <w:rFonts w:ascii="Cambria" w:hAnsi="Cambria"/>
              <w:b/>
              <w:sz w:val="24"/>
              <w:szCs w:val="24"/>
            </w:rPr>
            <w:t xml:space="preserve">                                                    </w:t>
          </w:r>
        </w:p>
      </w:docPartBody>
    </w:docPart>
    <w:docPart>
      <w:docPartPr>
        <w:name w:val="793FC07F6A824CC29C6AFFD8EFBED6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234E58-08CD-45AB-9391-DED158CC547A}"/>
      </w:docPartPr>
      <w:docPartBody>
        <w:p w:rsidR="00C34EC4" w:rsidRDefault="008843E3">
          <w:pPr>
            <w:pStyle w:val="793FC07F6A824CC29C6AFFD8EFBED60F"/>
          </w:pPr>
          <w:r>
            <w:rPr>
              <w:rFonts w:ascii="Cambria" w:hAnsi="Cambria"/>
              <w:color w:val="0070C0"/>
              <w:szCs w:val="24"/>
              <w:u w:val="single"/>
            </w:rPr>
            <w:t xml:space="preserve">                                                        </w:t>
          </w:r>
        </w:p>
      </w:docPartBody>
    </w:docPart>
    <w:docPart>
      <w:docPartPr>
        <w:name w:val="5A75293D481E48CAA905288D95499C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0D206B-0E52-4106-A609-B0883B2D622B}"/>
      </w:docPartPr>
      <w:docPartBody>
        <w:p w:rsidR="00C34EC4" w:rsidRDefault="008843E3">
          <w:pPr>
            <w:pStyle w:val="5A75293D481E48CAA905288D95499CBF"/>
          </w:pPr>
          <w:r>
            <w:rPr>
              <w:rStyle w:val="PlaceholderText"/>
            </w:rPr>
            <w:t xml:space="preserve">                                                   </w:t>
          </w:r>
        </w:p>
      </w:docPartBody>
    </w:docPart>
    <w:docPart>
      <w:docPartPr>
        <w:name w:val="62D074C877B347B8ACFBBCD12B008F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1CCC6E-1395-49EA-B918-48E91BD9CA8C}"/>
      </w:docPartPr>
      <w:docPartBody>
        <w:p w:rsidR="00C34EC4" w:rsidRDefault="008843E3">
          <w:pPr>
            <w:pStyle w:val="62D074C877B347B8ACFBBCD12B008F9E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BD1B8B56804F4BD78953C8CE27F414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530AAE-A39F-4C3E-B0B3-260981FA95F6}"/>
      </w:docPartPr>
      <w:docPartBody>
        <w:p w:rsidR="00C34EC4" w:rsidRDefault="008843E3">
          <w:pPr>
            <w:pStyle w:val="BD1B8B56804F4BD78953C8CE27F414DF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762AAAD56B764DADAB97BBFA46E6C6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24135-F483-4D95-8786-3C7993F1FF71}"/>
      </w:docPartPr>
      <w:docPartBody>
        <w:p w:rsidR="00C34EC4" w:rsidRDefault="008843E3">
          <w:pPr>
            <w:pStyle w:val="762AAAD56B764DADAB97BBFA46E6C6FC"/>
          </w:pPr>
          <w:r w:rsidRPr="006E0A3C">
            <w:rPr>
              <w:rStyle w:val="PlaceholderText"/>
              <w:caps/>
            </w:rPr>
            <w:t xml:space="preserve">                                                     </w:t>
          </w:r>
        </w:p>
      </w:docPartBody>
    </w:docPart>
    <w:docPart>
      <w:docPartPr>
        <w:name w:val="7ADFA4D83D3A44C6AE8503F988AA37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DF74D-8A4B-40A3-B4D0-E178D3E0EE0F}"/>
      </w:docPartPr>
      <w:docPartBody>
        <w:p w:rsidR="00C34EC4" w:rsidRDefault="008843E3">
          <w:pPr>
            <w:pStyle w:val="7ADFA4D83D3A44C6AE8503F988AA3777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03F9A620FA5C4324B5004064D59B16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19796E-C558-48E8-A2CC-54D253F6D157}"/>
      </w:docPartPr>
      <w:docPartBody>
        <w:p w:rsidR="00C34EC4" w:rsidRDefault="008843E3">
          <w:pPr>
            <w:pStyle w:val="03F9A620FA5C4324B5004064D59B16EE"/>
          </w:pPr>
          <w:r>
            <w:rPr>
              <w:rStyle w:val="PlaceholderText"/>
            </w:rPr>
            <w:t xml:space="preserve">                          </w:t>
          </w:r>
        </w:p>
      </w:docPartBody>
    </w:docPart>
    <w:docPart>
      <w:docPartPr>
        <w:name w:val="40D965855F2547FF99352906CBDBBA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DEE4AA-6138-4576-9AEC-1DFC4EA99415}"/>
      </w:docPartPr>
      <w:docPartBody>
        <w:p w:rsidR="00C34EC4" w:rsidRDefault="008843E3">
          <w:pPr>
            <w:pStyle w:val="40D965855F2547FF99352906CBDBBAF7"/>
          </w:pPr>
          <w:r>
            <w:rPr>
              <w:rStyle w:val="PlaceholderText"/>
            </w:rPr>
            <w:t xml:space="preserve">                         </w:t>
          </w:r>
        </w:p>
      </w:docPartBody>
    </w:docPart>
    <w:docPart>
      <w:docPartPr>
        <w:name w:val="240612ED225D4F99ABA9DB29F1036A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7ED354-CEBB-4118-B6FE-B0DEDB8F2E34}"/>
      </w:docPartPr>
      <w:docPartBody>
        <w:p w:rsidR="00C34EC4" w:rsidRDefault="008843E3">
          <w:pPr>
            <w:pStyle w:val="240612ED225D4F99ABA9DB29F1036AA6"/>
          </w:pPr>
          <w:r>
            <w:rPr>
              <w:rStyle w:val="PlaceholderText"/>
            </w:rPr>
            <w:t xml:space="preserve">                     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EC4"/>
    <w:rsid w:val="004A696C"/>
    <w:rsid w:val="008843E3"/>
    <w:rsid w:val="00BF6851"/>
    <w:rsid w:val="00C34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8CC2B423F9B4AE2A44667971BF66F9B">
    <w:name w:val="78CC2B423F9B4AE2A44667971BF66F9B"/>
  </w:style>
  <w:style w:type="paragraph" w:customStyle="1" w:styleId="6696F8D6B5444349AF772545A433277C">
    <w:name w:val="6696F8D6B5444349AF772545A433277C"/>
  </w:style>
  <w:style w:type="paragraph" w:customStyle="1" w:styleId="90366B5BE48D4E08848498E67A4E616F">
    <w:name w:val="90366B5BE48D4E08848498E67A4E616F"/>
  </w:style>
  <w:style w:type="paragraph" w:customStyle="1" w:styleId="91A4A1B66FE34D66911A5A1372F31D42">
    <w:name w:val="91A4A1B66FE34D66911A5A1372F31D42"/>
  </w:style>
  <w:style w:type="paragraph" w:customStyle="1" w:styleId="F51DCAA0B0444E878A2309AEC36F9AD9">
    <w:name w:val="F51DCAA0B0444E878A2309AEC36F9AD9"/>
  </w:style>
  <w:style w:type="paragraph" w:customStyle="1" w:styleId="4E38CFEFF0984C33A604503B5DAD60FC">
    <w:name w:val="4E38CFEFF0984C33A604503B5DAD60FC"/>
  </w:style>
  <w:style w:type="paragraph" w:customStyle="1" w:styleId="75EE2F02C8184E4891CCADDF3618761E">
    <w:name w:val="75EE2F02C8184E4891CCADDF3618761E"/>
  </w:style>
  <w:style w:type="paragraph" w:customStyle="1" w:styleId="ED909F103B974156ADFFDA99EC13743A">
    <w:name w:val="ED909F103B974156ADFFDA99EC13743A"/>
  </w:style>
  <w:style w:type="paragraph" w:customStyle="1" w:styleId="73AC460BB64744ADA4E82AE895122BB5">
    <w:name w:val="73AC460BB64744ADA4E82AE895122BB5"/>
  </w:style>
  <w:style w:type="paragraph" w:customStyle="1" w:styleId="065B00F0D392454AB7B9C6D7B07B9427">
    <w:name w:val="065B00F0D392454AB7B9C6D7B07B9427"/>
  </w:style>
  <w:style w:type="paragraph" w:customStyle="1" w:styleId="5ABD8045E0A740B2B40E8BB2A850E6CF">
    <w:name w:val="5ABD8045E0A740B2B40E8BB2A850E6CF"/>
  </w:style>
  <w:style w:type="paragraph" w:customStyle="1" w:styleId="D93A97DC229B4CF784CBF2AEE2BF66D0">
    <w:name w:val="D93A97DC229B4CF784CBF2AEE2BF66D0"/>
  </w:style>
  <w:style w:type="paragraph" w:customStyle="1" w:styleId="CA94B8A369764881A5FC197A21409112">
    <w:name w:val="CA94B8A369764881A5FC197A21409112"/>
  </w:style>
  <w:style w:type="paragraph" w:customStyle="1" w:styleId="3908FE840227474183E5FE1B6ADA89C5">
    <w:name w:val="3908FE840227474183E5FE1B6ADA89C5"/>
  </w:style>
  <w:style w:type="paragraph" w:customStyle="1" w:styleId="45C3A312E446451C91B5D31F8123F7A4">
    <w:name w:val="45C3A312E446451C91B5D31F8123F7A4"/>
  </w:style>
  <w:style w:type="paragraph" w:customStyle="1" w:styleId="2521966E51994FB5B613F63FC49A9E35">
    <w:name w:val="2521966E51994FB5B613F63FC49A9E35"/>
  </w:style>
  <w:style w:type="paragraph" w:customStyle="1" w:styleId="5F8D540EBEDE40E7A680BB87A9080D45">
    <w:name w:val="5F8D540EBEDE40E7A680BB87A9080D45"/>
  </w:style>
  <w:style w:type="paragraph" w:customStyle="1" w:styleId="9E4EC9EF65C44C7D956647567EA124EF">
    <w:name w:val="9E4EC9EF65C44C7D956647567EA124EF"/>
  </w:style>
  <w:style w:type="paragraph" w:customStyle="1" w:styleId="7AE8B0A010D341AE9BD43A9CF3C493E6">
    <w:name w:val="7AE8B0A010D341AE9BD43A9CF3C493E6"/>
  </w:style>
  <w:style w:type="paragraph" w:customStyle="1" w:styleId="F8F84AC7BCCC463490059BF990C81FCC">
    <w:name w:val="F8F84AC7BCCC463490059BF990C81FCC"/>
  </w:style>
  <w:style w:type="paragraph" w:customStyle="1" w:styleId="8132D2ADFD174616B8B8362174969E8E">
    <w:name w:val="8132D2ADFD174616B8B8362174969E8E"/>
  </w:style>
  <w:style w:type="paragraph" w:customStyle="1" w:styleId="0C8092DE24A045D2839436613C88378B">
    <w:name w:val="0C8092DE24A045D2839436613C88378B"/>
  </w:style>
  <w:style w:type="paragraph" w:customStyle="1" w:styleId="0B70735345BE4DF6B2E78FC7C29F536D">
    <w:name w:val="0B70735345BE4DF6B2E78FC7C29F536D"/>
  </w:style>
  <w:style w:type="paragraph" w:customStyle="1" w:styleId="0C7E18D8FCB544CA93A68D4EB449E8CF">
    <w:name w:val="0C7E18D8FCB544CA93A68D4EB449E8CF"/>
  </w:style>
  <w:style w:type="paragraph" w:customStyle="1" w:styleId="034989FC3E0F4FABA803DD7B0C361959">
    <w:name w:val="034989FC3E0F4FABA803DD7B0C361959"/>
  </w:style>
  <w:style w:type="paragraph" w:customStyle="1" w:styleId="E8BC107D49834837A3C3CD4E79B1550E">
    <w:name w:val="E8BC107D49834837A3C3CD4E79B1550E"/>
  </w:style>
  <w:style w:type="paragraph" w:customStyle="1" w:styleId="D004C1EBF5E54BCE802B5A397F5F8C3E">
    <w:name w:val="D004C1EBF5E54BCE802B5A397F5F8C3E"/>
  </w:style>
  <w:style w:type="paragraph" w:customStyle="1" w:styleId="203CC03CF9C149038E628C90653AB1FC">
    <w:name w:val="203CC03CF9C149038E628C90653AB1FC"/>
  </w:style>
  <w:style w:type="paragraph" w:customStyle="1" w:styleId="2967AF7AC76D4F33811F7E0B44F39686">
    <w:name w:val="2967AF7AC76D4F33811F7E0B44F39686"/>
  </w:style>
  <w:style w:type="paragraph" w:customStyle="1" w:styleId="011A4F9BB915478482969277620EDE4B">
    <w:name w:val="011A4F9BB915478482969277620EDE4B"/>
  </w:style>
  <w:style w:type="paragraph" w:customStyle="1" w:styleId="73DD12B9CBEA457FAF7E7428F26379C5">
    <w:name w:val="73DD12B9CBEA457FAF7E7428F26379C5"/>
  </w:style>
  <w:style w:type="paragraph" w:customStyle="1" w:styleId="434621A3DB9848BA90EC98EFB176F0F9">
    <w:name w:val="434621A3DB9848BA90EC98EFB176F0F9"/>
  </w:style>
  <w:style w:type="paragraph" w:customStyle="1" w:styleId="AA27D7790FD840C89D52DCF88F018E0E">
    <w:name w:val="AA27D7790FD840C89D52DCF88F018E0E"/>
  </w:style>
  <w:style w:type="paragraph" w:customStyle="1" w:styleId="D84F33340E5C4BB8B0629637501361E8">
    <w:name w:val="D84F33340E5C4BB8B0629637501361E8"/>
  </w:style>
  <w:style w:type="paragraph" w:customStyle="1" w:styleId="793FC07F6A824CC29C6AFFD8EFBED60F">
    <w:name w:val="793FC07F6A824CC29C6AFFD8EFBED60F"/>
  </w:style>
  <w:style w:type="paragraph" w:customStyle="1" w:styleId="5A75293D481E48CAA905288D95499CBF">
    <w:name w:val="5A75293D481E48CAA905288D95499CBF"/>
  </w:style>
  <w:style w:type="paragraph" w:customStyle="1" w:styleId="62D074C877B347B8ACFBBCD12B008F9E">
    <w:name w:val="62D074C877B347B8ACFBBCD12B008F9E"/>
  </w:style>
  <w:style w:type="paragraph" w:customStyle="1" w:styleId="BD1B8B56804F4BD78953C8CE27F414DF">
    <w:name w:val="BD1B8B56804F4BD78953C8CE27F414DF"/>
  </w:style>
  <w:style w:type="paragraph" w:customStyle="1" w:styleId="762AAAD56B764DADAB97BBFA46E6C6FC">
    <w:name w:val="762AAAD56B764DADAB97BBFA46E6C6FC"/>
  </w:style>
  <w:style w:type="paragraph" w:customStyle="1" w:styleId="7ADFA4D83D3A44C6AE8503F988AA3777">
    <w:name w:val="7ADFA4D83D3A44C6AE8503F988AA3777"/>
  </w:style>
  <w:style w:type="paragraph" w:customStyle="1" w:styleId="03F9A620FA5C4324B5004064D59B16EE">
    <w:name w:val="03F9A620FA5C4324B5004064D59B16EE"/>
  </w:style>
  <w:style w:type="paragraph" w:customStyle="1" w:styleId="40D965855F2547FF99352906CBDBBAF7">
    <w:name w:val="40D965855F2547FF99352906CBDBBAF7"/>
  </w:style>
  <w:style w:type="paragraph" w:customStyle="1" w:styleId="240612ED225D4F99ABA9DB29F1036AA6">
    <w:name w:val="240612ED225D4F99ABA9DB29F1036AA6"/>
  </w:style>
  <w:style w:type="paragraph" w:customStyle="1" w:styleId="7D22FA771E664080A0E926AFBE1B8CD0">
    <w:name w:val="7D22FA771E664080A0E926AFBE1B8C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TEMPLATE-MANUSCRIPT-PROPOSAL (1).dotx</Template>
  <TotalTime>2</TotalTime>
  <Pages>28</Pages>
  <Words>1576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llapitanladylee1915@yahoo.com</cp:lastModifiedBy>
  <cp:revision>4</cp:revision>
  <dcterms:created xsi:type="dcterms:W3CDTF">2024-04-11T15:37:00Z</dcterms:created>
  <dcterms:modified xsi:type="dcterms:W3CDTF">2024-05-02T12:59:00Z</dcterms:modified>
</cp:coreProperties>
</file>