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4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1.jpg" ContentType="image/jpeg"/>
  <Override PartName="/word/media/image12.jpg" ContentType="image/jpeg"/>
  <Override PartName="/word/media/image13.jpg" ContentType="image/jpeg"/>
  <Override PartName="/word/media/image14.jpg" ContentType="image/jpeg"/>
  <Override PartName="/word/media/image15.jpg" ContentType="image/jpeg"/>
  <Override PartName="/word/media/image16.jpg" ContentType="image/jpeg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40.jp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D1211" w14:textId="5341816C" w:rsidR="00C82E38" w:rsidRPr="00C82E38" w:rsidRDefault="00CD7577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D7577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0" distR="0" simplePos="0" relativeHeight="251665408" behindDoc="0" locked="1" layoutInCell="1" allowOverlap="1" wp14:anchorId="3DB15E62" wp14:editId="587EA7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86400" cy="137160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4562C" w14:textId="514781E6" w:rsidR="008D7F90" w:rsidRDefault="0051518F" w:rsidP="00CD7577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  <w:t>${Title}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15E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6in;height:108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" stroked="f">
                <v:textbox>
                  <w:txbxContent>
                    <w:p w14:paraId="3194562C" w14:textId="514781E6" w:rsidR="008D7F90" w:rsidRDefault="0051518F" w:rsidP="00CD7577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b/>
                          <w:sz w:val="24"/>
                        </w:rPr>
                      </w:pPr>
                      <w:r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  <w:t>${Title}</w:t>
                      </w:r>
                    </w:p>
                  </w:txbxContent>
                </v:textbox>
                <w10:wrap type="square"/>
                <w10:anchorlock/>
              </v:shape>
            </w:pict>
          </mc:Fallback>
        </mc:AlternateContent>
      </w:r>
      <w:r w:rsidR="00C82E38" w:rsidRPr="00C82E38">
        <w:rPr>
          <w:rFonts w:ascii="Cambria" w:hAnsi="Cambria"/>
          <w:sz w:val="24"/>
          <w:szCs w:val="24"/>
        </w:rPr>
        <w:t xml:space="preserve">A </w:t>
      </w:r>
      <w:sdt>
        <w:sdtPr>
          <w:rPr>
            <w:rFonts w:ascii="Cambria" w:hAnsi="Cambria"/>
            <w:sz w:val="24"/>
            <w:szCs w:val="24"/>
          </w:rPr>
          <w:id w:val="-1644030327"/>
          <w:placeholder>
            <w:docPart w:val="012A2DC562EF447A868CAF6CBF8FC6CD"/>
          </w:placeholder>
          <w:showingPlcHdr/>
          <w:dropDownList>
            <w:listItem w:value="Choose an item."/>
            <w:listItem w:displayText="Thesis" w:value="Thesis"/>
            <w:listItem w:displayText="Capstone Project" w:value="Capstone Project"/>
          </w:dropDownList>
        </w:sdtPr>
        <w:sdtContent>
          <w:r w:rsidR="00363566">
            <w:rPr>
              <w:rStyle w:val="PlaceholderText"/>
              <w:rFonts w:ascii="Cambria" w:eastAsiaTheme="minorHAnsi" w:hAnsi="Cambria"/>
              <w:sz w:val="24"/>
              <w:szCs w:val="24"/>
            </w:rPr>
            <w:t>______________</w:t>
          </w:r>
        </w:sdtContent>
      </w:sdt>
      <w:r w:rsidR="00B77C81">
        <w:rPr>
          <w:rFonts w:ascii="Cambria" w:hAnsi="Cambria"/>
          <w:sz w:val="24"/>
          <w:szCs w:val="24"/>
        </w:rPr>
        <w:t xml:space="preserve"> </w:t>
      </w:r>
      <w:r w:rsidR="00C82E38" w:rsidRPr="00C82E38">
        <w:rPr>
          <w:rFonts w:ascii="Cambria" w:hAnsi="Cambria"/>
          <w:sz w:val="24"/>
          <w:szCs w:val="24"/>
        </w:rPr>
        <w:t xml:space="preserve">Presented to the Faculty of the </w:t>
      </w:r>
    </w:p>
    <w:p w14:paraId="469B1747" w14:textId="77777777" w:rsidR="00C82E38" w:rsidRDefault="00273D89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School of</w:t>
      </w:r>
      <w:r w:rsidR="00C82E38" w:rsidRPr="00C82E38">
        <w:rPr>
          <w:rFonts w:ascii="Cambria" w:hAnsi="Cambria"/>
          <w:sz w:val="24"/>
          <w:szCs w:val="24"/>
        </w:rPr>
        <w:t xml:space="preserve"> Engineering, Architecture and Information Technology</w:t>
      </w:r>
    </w:p>
    <w:p w14:paraId="46D8D76F" w14:textId="0E4EE428" w:rsidR="00B77C81" w:rsidRPr="00C82E38" w:rsidRDefault="00B77C81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Department of </w:t>
      </w:r>
      <w:r w:rsidR="00363566">
        <w:rPr>
          <w:rFonts w:ascii="Cambria" w:hAnsi="Cambria"/>
          <w:sz w:val="24"/>
          <w:szCs w:val="24"/>
        </w:rPr>
        <w:t>${Course}</w:t>
      </w:r>
    </w:p>
    <w:p w14:paraId="07CD9299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>Saint Mary’s University</w:t>
      </w:r>
    </w:p>
    <w:p w14:paraId="747D9FD1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>Bayombong, Nueva Vizcaya</w:t>
      </w:r>
    </w:p>
    <w:p w14:paraId="12690386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61B8E30D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0CEB4C7B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>In Partial Fulfillment of the Requirements for the Degree</w:t>
      </w:r>
    </w:p>
    <w:p w14:paraId="39E1CD98" w14:textId="1F7CB481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 xml:space="preserve">Bachelor of Science in </w:t>
      </w:r>
      <w:r w:rsidR="00363566">
        <w:rPr>
          <w:rFonts w:ascii="Cambria" w:hAnsi="Cambria"/>
          <w:sz w:val="24"/>
          <w:szCs w:val="24"/>
        </w:rPr>
        <w:t>${Course}</w:t>
      </w:r>
    </w:p>
    <w:p w14:paraId="269921ED" w14:textId="77777777" w:rsidR="00C82E38" w:rsidRPr="00C82E38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5BB7558A" w14:textId="77777777" w:rsidR="005E2225" w:rsidRDefault="005E2225" w:rsidP="00272C90">
      <w:pPr>
        <w:tabs>
          <w:tab w:val="left" w:pos="7020"/>
        </w:tabs>
        <w:spacing w:line="360" w:lineRule="auto"/>
        <w:rPr>
          <w:rFonts w:ascii="Cambria" w:hAnsi="Cambria"/>
          <w:sz w:val="24"/>
          <w:szCs w:val="24"/>
        </w:rPr>
      </w:pPr>
    </w:p>
    <w:p w14:paraId="2359842C" w14:textId="77777777" w:rsidR="00C82E38" w:rsidRPr="00C82E38" w:rsidRDefault="008F544F" w:rsidP="00272C90">
      <w:pPr>
        <w:tabs>
          <w:tab w:val="left" w:pos="7020"/>
        </w:tabs>
        <w:spacing w:line="360" w:lineRule="auto"/>
        <w:rPr>
          <w:rFonts w:ascii="Cambria" w:hAnsi="Cambria"/>
          <w:sz w:val="24"/>
          <w:szCs w:val="24"/>
        </w:rPr>
      </w:pPr>
      <w:r w:rsidRPr="008F544F">
        <w:rPr>
          <w:rFonts w:ascii="Cambria" w:hAnsi="Cambria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0" distR="0" simplePos="0" relativeHeight="251663360" behindDoc="0" locked="1" layoutInCell="1" allowOverlap="0" wp14:anchorId="0DF2612D" wp14:editId="2686B4F8">
                <wp:simplePos x="0" y="0"/>
                <wp:positionH relativeFrom="margin">
                  <wp:posOffset>0</wp:posOffset>
                </wp:positionH>
                <wp:positionV relativeFrom="page">
                  <wp:posOffset>5485765</wp:posOffset>
                </wp:positionV>
                <wp:extent cx="5486400" cy="33832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338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id w:val="581416090"/>
                              <w:placeholder>
                                <w:docPart w:val="7A14532CF9EC4D038472A4AB9CBAC43D"/>
                              </w:placeholder>
                              <w:text w:multiLine="1"/>
                            </w:sdtPr>
                            <w:sdtContent>
                              <w:p w14:paraId="6FEF3833" w14:textId="60E39D8D" w:rsidR="008D7F90" w:rsidRPr="008F544F" w:rsidRDefault="0051518F" w:rsidP="008F544F">
                                <w:pPr>
                                  <w:spacing w:line="360" w:lineRule="auto"/>
                                  <w:jc w:val="center"/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t>${</w:t>
                                </w:r>
                                <w:proofErr w:type="spellStart"/>
                                <w:r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t>Student</w:t>
                                </w:r>
                                <w:r w:rsidR="00581353"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t>_MultiLine</w:t>
                                </w:r>
                                <w:proofErr w:type="spellEnd"/>
                                <w:r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t>}</w:t>
                                </w:r>
                                <w:r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br/>
                                  <w:t>${Adviser}</w:t>
                                </w:r>
                                <w:r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2612D" id="_x0000_s1027" type="#_x0000_t202" style="position:absolute;margin-left:0;margin-top:431.95pt;width:6in;height:266.4pt;z-index:2516633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" o:allowoverlap="f" stroked="f">
                <v:textbox>
                  <w:txbxContent>
                    <w:sdt>
                      <w:sdtPr>
                        <w:rPr>
                          <w:rFonts w:ascii="Cambria" w:hAnsi="Cambria"/>
                          <w:sz w:val="24"/>
                          <w:szCs w:val="24"/>
                        </w:rPr>
                        <w:id w:val="581416090"/>
                        <w:placeholder>
                          <w:docPart w:val="7A14532CF9EC4D038472A4AB9CBAC43D"/>
                        </w:placeholder>
                        <w:text w:multiLine="1"/>
                      </w:sdtPr>
                      <w:sdtContent>
                        <w:p w14:paraId="6FEF3833" w14:textId="60E39D8D" w:rsidR="008D7F90" w:rsidRPr="008F544F" w:rsidRDefault="0051518F" w:rsidP="008F544F">
                          <w:pPr>
                            <w:spacing w:line="360" w:lineRule="auto"/>
                            <w:jc w:val="center"/>
                            <w:rPr>
                              <w:rFonts w:ascii="Cambria" w:hAnsi="Cambria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t>${</w:t>
                          </w:r>
                          <w:proofErr w:type="spellStart"/>
                          <w:r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t>Student</w:t>
                          </w:r>
                          <w:r w:rsidR="00581353"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t>_MultiLine</w:t>
                          </w:r>
                          <w:proofErr w:type="spellEnd"/>
                          <w:r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t>}</w:t>
                          </w:r>
                          <w:r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br/>
                            <w:t>${Adviser}</w:t>
                          </w:r>
                          <w:r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br/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</w:p>
    <w:p w14:paraId="3C305B2F" w14:textId="77777777" w:rsidR="00814B06" w:rsidRDefault="00814B06" w:rsidP="00814B06">
      <w:pPr>
        <w:spacing w:line="360" w:lineRule="auto"/>
        <w:jc w:val="center"/>
        <w:rPr>
          <w:rFonts w:ascii="Cambria" w:hAnsi="Cambria"/>
          <w:sz w:val="24"/>
          <w:szCs w:val="24"/>
        </w:rPr>
        <w:sectPr w:rsidR="00814B06" w:rsidSect="00AC1D24">
          <w:headerReference w:type="default" r:id="rId7"/>
          <w:pgSz w:w="12240" w:h="15840" w:code="1"/>
          <w:pgMar w:top="1440" w:right="1440" w:bottom="1440" w:left="2160" w:header="0" w:footer="0" w:gutter="0"/>
          <w:pgNumType w:fmt="lowerRoman"/>
          <w:cols w:space="720"/>
          <w:titlePg/>
          <w:docGrid w:linePitch="360"/>
        </w:sectPr>
      </w:pPr>
      <w:r>
        <w:rPr>
          <w:rFonts w:ascii="Cambria" w:hAnsi="Cambria"/>
          <w:sz w:val="24"/>
          <w:szCs w:val="24"/>
        </w:rPr>
        <w:t>May 2023</w:t>
      </w:r>
    </w:p>
    <w:p w14:paraId="2626F3B1" w14:textId="77777777" w:rsidR="00814B06" w:rsidRDefault="00814B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F5F8A11" w14:textId="77777777" w:rsidR="00814B06" w:rsidRDefault="00814B06" w:rsidP="00905365">
      <w:pPr>
        <w:spacing w:after="400"/>
        <w:ind w:left="187" w:right="187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APPROVAL SHEET</w:t>
      </w:r>
    </w:p>
    <w:p w14:paraId="4F4093EE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7B77DE8F" w14:textId="4E7C3E6F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This </w:t>
      </w:r>
      <w:r w:rsidR="001A5AAD">
        <w:rPr>
          <w:rFonts w:ascii="Cambria" w:eastAsia="Cambria" w:hAnsi="Cambria" w:cs="Cambria"/>
          <w:sz w:val="24"/>
          <w:szCs w:val="24"/>
        </w:rPr>
        <w:t>__________</w:t>
      </w:r>
      <w:r>
        <w:rPr>
          <w:rFonts w:ascii="Cambria" w:eastAsia="Cambria" w:hAnsi="Cambria" w:cs="Cambria"/>
          <w:sz w:val="24"/>
          <w:szCs w:val="24"/>
        </w:rPr>
        <w:t xml:space="preserve"> paper </w:t>
      </w:r>
      <w:r w:rsidRPr="004E56BD">
        <w:rPr>
          <w:rFonts w:ascii="Cambria" w:eastAsia="Cambria" w:hAnsi="Cambria" w:cs="Cambria"/>
          <w:sz w:val="24"/>
          <w:szCs w:val="24"/>
        </w:rPr>
        <w:t xml:space="preserve">hereto </w:t>
      </w:r>
      <w:r>
        <w:rPr>
          <w:rFonts w:ascii="Cambria" w:eastAsia="Cambria" w:hAnsi="Cambria" w:cs="Cambria"/>
          <w:sz w:val="24"/>
          <w:szCs w:val="24"/>
        </w:rPr>
        <w:t>entitled:</w:t>
      </w:r>
    </w:p>
    <w:p w14:paraId="40A210A1" w14:textId="77777777" w:rsidR="00814B06" w:rsidRDefault="00814B06">
      <w:pPr>
        <w:ind w:left="180" w:right="180"/>
        <w:jc w:val="center"/>
        <w:rPr>
          <w:rFonts w:ascii="Cambria" w:eastAsia="Cambria" w:hAnsi="Cambria" w:cs="Cambria"/>
        </w:rPr>
      </w:pPr>
    </w:p>
    <w:p w14:paraId="2464D3EC" w14:textId="77777777" w:rsidR="00814B06" w:rsidRDefault="00814B06">
      <w:pPr>
        <w:ind w:left="180" w:right="180"/>
        <w:jc w:val="center"/>
        <w:rPr>
          <w:rFonts w:ascii="Cambria" w:eastAsia="Cambria" w:hAnsi="Cambria" w:cs="Cambria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0"/>
      </w:tblGrid>
      <w:tr w:rsidR="00814B06" w14:paraId="0E385ED6" w14:textId="77777777" w:rsidTr="008D7F90">
        <w:tc>
          <w:tcPr>
            <w:tcW w:w="9350" w:type="dxa"/>
          </w:tcPr>
          <w:p w14:paraId="4B22B9A2" w14:textId="7E234D26" w:rsidR="00814B06" w:rsidRPr="000057B3" w:rsidRDefault="001A5AAD" w:rsidP="008D7F90">
            <w:pPr>
              <w:ind w:right="180"/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${Title}</w:t>
            </w:r>
          </w:p>
        </w:tc>
      </w:tr>
    </w:tbl>
    <w:p w14:paraId="239AE932" w14:textId="77777777" w:rsidR="00814B06" w:rsidRDefault="00814B06">
      <w:pPr>
        <w:ind w:left="180" w:right="180"/>
        <w:jc w:val="center"/>
        <w:rPr>
          <w:rFonts w:ascii="Cambria" w:eastAsia="Cambria" w:hAnsi="Cambria" w:cs="Cambria"/>
        </w:rPr>
      </w:pPr>
    </w:p>
    <w:p w14:paraId="08F0F883" w14:textId="77777777" w:rsidR="00814B06" w:rsidRDefault="00814B06">
      <w:pPr>
        <w:ind w:left="180" w:right="180"/>
        <w:jc w:val="center"/>
        <w:rPr>
          <w:rFonts w:ascii="Cambria" w:eastAsia="Cambria" w:hAnsi="Cambria" w:cs="Cambria"/>
        </w:rPr>
      </w:pPr>
    </w:p>
    <w:p w14:paraId="1F7A68CC" w14:textId="44FFABDE" w:rsidR="00814B06" w:rsidRDefault="00814B06">
      <w:pPr>
        <w:ind w:left="180" w:right="18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Prepared and submitted by </w:t>
      </w:r>
      <w:r w:rsidR="001A5AAD">
        <w:rPr>
          <w:rFonts w:ascii="Cambria" w:eastAsia="Cambria" w:hAnsi="Cambria" w:cs="Cambria"/>
          <w:sz w:val="24"/>
          <w:szCs w:val="24"/>
        </w:rPr>
        <w:t>${Students}</w:t>
      </w:r>
      <w:r>
        <w:rPr>
          <w:rFonts w:ascii="Cambria" w:eastAsia="Cambria" w:hAnsi="Cambria" w:cs="Cambria"/>
          <w:sz w:val="24"/>
          <w:szCs w:val="24"/>
        </w:rPr>
        <w:t xml:space="preserve">, in partial fulfillment of the requirements for the degree of Bachelor of Science in </w:t>
      </w:r>
      <w:r w:rsidR="001A5AAD">
        <w:rPr>
          <w:rFonts w:ascii="Cambria" w:eastAsia="Cambria" w:hAnsi="Cambria" w:cs="Cambria"/>
          <w:sz w:val="24"/>
          <w:szCs w:val="24"/>
        </w:rPr>
        <w:t>${Course}</w:t>
      </w:r>
      <w:r>
        <w:rPr>
          <w:rFonts w:ascii="Cambria" w:eastAsia="Cambria" w:hAnsi="Cambria" w:cs="Cambria"/>
          <w:sz w:val="24"/>
          <w:szCs w:val="24"/>
        </w:rPr>
        <w:t xml:space="preserve"> has been examined and recommended for acceptance and approval.</w:t>
      </w:r>
    </w:p>
    <w:p w14:paraId="36131E38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167B2875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0"/>
      </w:tblGrid>
      <w:tr w:rsidR="00814B06" w14:paraId="5DF93C8B" w14:textId="77777777" w:rsidTr="008D7F90">
        <w:tc>
          <w:tcPr>
            <w:tcW w:w="9350" w:type="dxa"/>
          </w:tcPr>
          <w:p w14:paraId="0DCBC961" w14:textId="6EBC9147" w:rsidR="00814B06" w:rsidRPr="00814B06" w:rsidRDefault="001A5AAD" w:rsidP="00814B06">
            <w:pPr>
              <w:ind w:right="180"/>
              <w:jc w:val="center"/>
              <w:rPr>
                <w:rFonts w:ascii="Cambria" w:eastAsia="Cambria" w:hAnsi="Cambria" w:cs="Cambria"/>
                <w:caps/>
                <w:sz w:val="24"/>
                <w:szCs w:val="24"/>
              </w:rPr>
            </w:pPr>
            <w:r>
              <w:rPr>
                <w:rFonts w:ascii="Cambria" w:eastAsia="Cambria" w:hAnsi="Cambria" w:cs="Cambria"/>
                <w:caps/>
                <w:sz w:val="24"/>
                <w:szCs w:val="24"/>
              </w:rPr>
              <w:t>${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Instructor</w:t>
            </w:r>
            <w:r>
              <w:rPr>
                <w:rFonts w:ascii="Cambria" w:eastAsia="Cambria" w:hAnsi="Cambria" w:cs="Cambria"/>
                <w:caps/>
                <w:sz w:val="24"/>
                <w:szCs w:val="24"/>
              </w:rPr>
              <w:t>}</w:t>
            </w:r>
          </w:p>
        </w:tc>
      </w:tr>
    </w:tbl>
    <w:p w14:paraId="3D948414" w14:textId="77777777" w:rsidR="00814B06" w:rsidRPr="00B36CF3" w:rsidRDefault="00814B06">
      <w:pPr>
        <w:ind w:left="180" w:right="180"/>
        <w:jc w:val="center"/>
        <w:rPr>
          <w:rFonts w:ascii="Cambria" w:eastAsia="Cambria" w:hAnsi="Cambria" w:cs="Cambria"/>
          <w:i/>
          <w:sz w:val="24"/>
          <w:szCs w:val="24"/>
        </w:rPr>
      </w:pPr>
      <w:r w:rsidRPr="00B36CF3">
        <w:rPr>
          <w:rFonts w:ascii="Cambria" w:eastAsia="Cambria" w:hAnsi="Cambria" w:cs="Cambria"/>
          <w:i/>
          <w:sz w:val="24"/>
          <w:szCs w:val="24"/>
        </w:rPr>
        <w:t>Research Instructor</w:t>
      </w:r>
    </w:p>
    <w:p w14:paraId="059BB61B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41A5DE2F" w14:textId="2283CD91" w:rsidR="00814B06" w:rsidRDefault="00814B06">
      <w:pPr>
        <w:ind w:left="180" w:right="18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Approved by the Committee on Oral Examination on </w:t>
      </w:r>
      <w:r w:rsidR="001A5AAD">
        <w:rPr>
          <w:rFonts w:ascii="Cambria" w:eastAsia="Cambria" w:hAnsi="Cambria" w:cs="Cambria"/>
          <w:sz w:val="24"/>
          <w:szCs w:val="24"/>
        </w:rPr>
        <w:t>${Date}</w:t>
      </w:r>
      <w:r>
        <w:rPr>
          <w:rFonts w:ascii="Cambria" w:eastAsia="Cambria" w:hAnsi="Cambria" w:cs="Cambria"/>
          <w:sz w:val="24"/>
          <w:szCs w:val="24"/>
        </w:rPr>
        <w:t>.</w:t>
      </w:r>
    </w:p>
    <w:p w14:paraId="134989A4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40B6F63A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7B35CA5B" w14:textId="77777777" w:rsidR="006F7204" w:rsidRDefault="006F7204" w:rsidP="006F7204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${</w:t>
      </w:r>
      <w:proofErr w:type="spellStart"/>
      <w:r w:rsidRPr="006326C2">
        <w:rPr>
          <w:rFonts w:ascii="Cambria" w:hAnsi="Cambria"/>
          <w:sz w:val="24"/>
          <w:szCs w:val="24"/>
        </w:rPr>
        <w:t>Panelists_With_Role</w:t>
      </w:r>
      <w:proofErr w:type="spellEnd"/>
      <w:r>
        <w:rPr>
          <w:rFonts w:ascii="Cambria" w:hAnsi="Cambria"/>
          <w:sz w:val="24"/>
          <w:szCs w:val="24"/>
        </w:rPr>
        <w:t>}</w:t>
      </w:r>
    </w:p>
    <w:p w14:paraId="5AD7D85D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25945568" w14:textId="27238EF9" w:rsidR="00814B06" w:rsidRDefault="00814B06">
      <w:pPr>
        <w:ind w:left="180" w:right="18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Accepted in partial fulfillment of the requirements for the degree of Bachelor of Science in </w:t>
      </w:r>
      <w:r w:rsidR="0097731B">
        <w:rPr>
          <w:rFonts w:ascii="Cambria" w:eastAsia="Cambria" w:hAnsi="Cambria" w:cs="Cambria"/>
          <w:sz w:val="24"/>
          <w:szCs w:val="24"/>
        </w:rPr>
        <w:t>${Course}</w:t>
      </w:r>
      <w:r>
        <w:rPr>
          <w:rFonts w:ascii="Cambria" w:eastAsia="Cambria" w:hAnsi="Cambria" w:cs="Cambria"/>
          <w:sz w:val="24"/>
          <w:szCs w:val="24"/>
        </w:rPr>
        <w:t>.</w:t>
      </w:r>
    </w:p>
    <w:p w14:paraId="469D46A8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1AAC66A3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5"/>
        <w:gridCol w:w="1620"/>
        <w:gridCol w:w="3325"/>
      </w:tblGrid>
      <w:tr w:rsidR="00814B06" w:rsidRPr="00B36CF3" w14:paraId="522599A5" w14:textId="77777777" w:rsidTr="00814B06">
        <w:tc>
          <w:tcPr>
            <w:tcW w:w="3505" w:type="dxa"/>
          </w:tcPr>
          <w:p w14:paraId="62EA3941" w14:textId="77777777" w:rsidR="00814B06" w:rsidRPr="00B36CF3" w:rsidRDefault="00814B06" w:rsidP="008D7F90">
            <w:pPr>
              <w:ind w:right="180"/>
              <w:rPr>
                <w:rFonts w:ascii="Cambria" w:eastAsia="Cambria" w:hAnsi="Cambria" w:cs="Cambria"/>
                <w:sz w:val="24"/>
                <w:szCs w:val="24"/>
              </w:rPr>
            </w:pPr>
            <w:bookmarkStart w:id="0" w:name="_heading=h.gjdgxs" w:colFirst="0" w:colLast="0"/>
            <w:bookmarkEnd w:id="0"/>
            <w:r w:rsidRPr="00B36CF3">
              <w:rPr>
                <w:rFonts w:ascii="Cambria" w:eastAsia="Cambria" w:hAnsi="Cambria" w:cs="Cambria"/>
                <w:sz w:val="24"/>
                <w:szCs w:val="24"/>
              </w:rPr>
              <w:t>TEOFILO M. SAGABAEN, RECE</w:t>
            </w:r>
          </w:p>
        </w:tc>
        <w:tc>
          <w:tcPr>
            <w:tcW w:w="1620" w:type="dxa"/>
          </w:tcPr>
          <w:p w14:paraId="4EA35BBD" w14:textId="77777777" w:rsidR="00814B06" w:rsidRPr="00B36CF3" w:rsidRDefault="00814B06" w:rsidP="008D7F90">
            <w:pPr>
              <w:ind w:right="180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3325" w:type="dxa"/>
          </w:tcPr>
          <w:p w14:paraId="6C03356D" w14:textId="77777777" w:rsidR="00814B06" w:rsidRPr="00B36CF3" w:rsidRDefault="00814B06" w:rsidP="008D7F90">
            <w:pPr>
              <w:ind w:right="180"/>
              <w:rPr>
                <w:rFonts w:ascii="Cambria" w:eastAsia="Cambria" w:hAnsi="Cambria" w:cs="Cambria"/>
                <w:sz w:val="24"/>
                <w:szCs w:val="24"/>
              </w:rPr>
            </w:pPr>
            <w:r w:rsidRPr="00B36CF3">
              <w:rPr>
                <w:rFonts w:ascii="Cambria" w:eastAsia="Cambria" w:hAnsi="Cambria" w:cs="Cambria"/>
                <w:sz w:val="24"/>
                <w:szCs w:val="24"/>
              </w:rPr>
              <w:t xml:space="preserve">CARINA S. MALLILLIN, </w:t>
            </w:r>
            <w:proofErr w:type="spellStart"/>
            <w:r w:rsidRPr="00B36CF3">
              <w:rPr>
                <w:rFonts w:ascii="Cambria" w:eastAsia="Cambria" w:hAnsi="Cambria" w:cs="Cambria"/>
                <w:sz w:val="24"/>
                <w:szCs w:val="24"/>
              </w:rPr>
              <w:t>PCpE</w:t>
            </w:r>
            <w:proofErr w:type="spellEnd"/>
          </w:p>
        </w:tc>
      </w:tr>
    </w:tbl>
    <w:p w14:paraId="0784434F" w14:textId="77777777" w:rsidR="00814B06" w:rsidRPr="00B36CF3" w:rsidRDefault="00814B06">
      <w:pPr>
        <w:ind w:left="180" w:right="180" w:firstLine="540"/>
        <w:rPr>
          <w:rFonts w:ascii="Cambria" w:eastAsia="Cambria" w:hAnsi="Cambria" w:cs="Cambria"/>
          <w:i/>
          <w:sz w:val="22"/>
          <w:szCs w:val="22"/>
        </w:rPr>
      </w:pPr>
      <w:r>
        <w:rPr>
          <w:rFonts w:ascii="Cambria" w:eastAsia="Cambria" w:hAnsi="Cambria" w:cs="Cambria"/>
          <w:i/>
          <w:sz w:val="22"/>
          <w:szCs w:val="22"/>
        </w:rPr>
        <w:t xml:space="preserve">   </w:t>
      </w:r>
      <w:r w:rsidRPr="00B36CF3">
        <w:rPr>
          <w:rFonts w:ascii="Cambria" w:eastAsia="Cambria" w:hAnsi="Cambria" w:cs="Cambria"/>
          <w:i/>
          <w:sz w:val="22"/>
          <w:szCs w:val="22"/>
        </w:rPr>
        <w:t xml:space="preserve">Research </w:t>
      </w:r>
      <w:r>
        <w:rPr>
          <w:rFonts w:ascii="Cambria" w:eastAsia="Cambria" w:hAnsi="Cambria" w:cs="Cambria"/>
          <w:i/>
          <w:sz w:val="22"/>
          <w:szCs w:val="22"/>
        </w:rPr>
        <w:t>Coordinator</w:t>
      </w:r>
      <w:r>
        <w:rPr>
          <w:rFonts w:ascii="Cambria" w:eastAsia="Cambria" w:hAnsi="Cambria" w:cs="Cambria"/>
          <w:i/>
          <w:sz w:val="22"/>
          <w:szCs w:val="22"/>
        </w:rPr>
        <w:tab/>
      </w:r>
      <w:r>
        <w:rPr>
          <w:rFonts w:ascii="Cambria" w:eastAsia="Cambria" w:hAnsi="Cambria" w:cs="Cambria"/>
          <w:i/>
          <w:sz w:val="22"/>
          <w:szCs w:val="22"/>
        </w:rPr>
        <w:tab/>
      </w:r>
      <w:r>
        <w:rPr>
          <w:rFonts w:ascii="Cambria" w:eastAsia="Cambria" w:hAnsi="Cambria" w:cs="Cambria"/>
          <w:i/>
          <w:sz w:val="22"/>
          <w:szCs w:val="22"/>
        </w:rPr>
        <w:tab/>
        <w:t xml:space="preserve">                </w:t>
      </w:r>
      <w:r>
        <w:rPr>
          <w:rFonts w:ascii="Cambria" w:eastAsia="Cambria" w:hAnsi="Cambria" w:cs="Cambria"/>
          <w:i/>
          <w:sz w:val="22"/>
          <w:szCs w:val="22"/>
        </w:rPr>
        <w:tab/>
        <w:t xml:space="preserve">         </w:t>
      </w:r>
      <w:r w:rsidRPr="00B36CF3">
        <w:rPr>
          <w:rFonts w:ascii="Cambria" w:eastAsia="Cambria" w:hAnsi="Cambria" w:cs="Cambria"/>
          <w:i/>
          <w:sz w:val="22"/>
          <w:szCs w:val="22"/>
        </w:rPr>
        <w:t>Academic Dean</w:t>
      </w:r>
    </w:p>
    <w:p w14:paraId="7816E48B" w14:textId="77777777" w:rsidR="00814B06" w:rsidRDefault="00814B06">
      <w:pPr>
        <w:rPr>
          <w:rFonts w:ascii="Cambria" w:eastAsia="Cambria" w:hAnsi="Cambria" w:cs="Cambria"/>
          <w:sz w:val="24"/>
          <w:szCs w:val="24"/>
        </w:rPr>
      </w:pPr>
    </w:p>
    <w:p w14:paraId="214AA734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b/>
          <w:sz w:val="24"/>
          <w:szCs w:val="24"/>
        </w:rPr>
      </w:pPr>
    </w:p>
    <w:p w14:paraId="47FD2F5C" w14:textId="77777777" w:rsidR="00814B06" w:rsidRDefault="00814B06" w:rsidP="00814B06">
      <w:p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570EC279" w14:textId="77777777" w:rsidR="00315ED2" w:rsidRPr="00814B06" w:rsidRDefault="00814B06" w:rsidP="00814B06">
      <w:pPr>
        <w:tabs>
          <w:tab w:val="center" w:pos="4320"/>
          <w:tab w:val="left" w:pos="4845"/>
        </w:tabs>
        <w:rPr>
          <w:rFonts w:ascii="Cambria" w:hAnsi="Cambria"/>
          <w:sz w:val="24"/>
          <w:szCs w:val="24"/>
        </w:rPr>
        <w:sectPr w:rsidR="00315ED2" w:rsidRPr="00814B06" w:rsidSect="00AC1D24">
          <w:headerReference w:type="first" r:id="rId8"/>
          <w:pgSz w:w="12240" w:h="15840" w:code="1"/>
          <w:pgMar w:top="1440" w:right="1440" w:bottom="1440" w:left="2160" w:header="0" w:footer="0" w:gutter="0"/>
          <w:pgNumType w:fmt="lowerRoman"/>
          <w:cols w:space="720"/>
          <w:titlePg/>
          <w:docGrid w:linePitch="360"/>
        </w:sectPr>
      </w:pPr>
      <w:r>
        <w:rPr>
          <w:rFonts w:ascii="Cambria" w:hAnsi="Cambria"/>
          <w:sz w:val="24"/>
          <w:szCs w:val="24"/>
        </w:rPr>
        <w:tab/>
      </w:r>
    </w:p>
    <w:p w14:paraId="6C4784EE" w14:textId="77777777" w:rsidR="00905365" w:rsidRDefault="00905365" w:rsidP="00905365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ACKNOWLEDGMENT</w:t>
      </w:r>
    </w:p>
    <w:p w14:paraId="0EC38AA9" w14:textId="77777777" w:rsidR="00905365" w:rsidRDefault="00905365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7EAB33F5" w14:textId="77777777" w:rsidR="00905365" w:rsidRDefault="00905365" w:rsidP="00905365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DEDICATION</w:t>
      </w:r>
    </w:p>
    <w:p w14:paraId="08F5318C" w14:textId="77777777" w:rsidR="00905365" w:rsidRDefault="00905365" w:rsidP="00905365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</w:p>
    <w:p w14:paraId="417A7EEF" w14:textId="77777777" w:rsidR="00905365" w:rsidRDefault="00905365">
      <w:pPr>
        <w:spacing w:after="160" w:line="259" w:lineRule="auto"/>
        <w:rPr>
          <w:rFonts w:ascii="Cambria" w:hAnsi="Cambria"/>
          <w:b/>
          <w:sz w:val="24"/>
          <w:szCs w:val="24"/>
        </w:rPr>
      </w:pPr>
    </w:p>
    <w:p w14:paraId="13645DB6" w14:textId="77777777" w:rsidR="00905365" w:rsidRDefault="00905365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0C6BBC27" w14:textId="77777777" w:rsidR="00905365" w:rsidRDefault="00905365" w:rsidP="00905365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ABSTRACT</w:t>
      </w:r>
    </w:p>
    <w:p w14:paraId="1C1DDE04" w14:textId="77777777" w:rsidR="00905365" w:rsidRDefault="00C23774">
      <w:pPr>
        <w:spacing w:after="160" w:line="259" w:lineRule="auto"/>
        <w:rPr>
          <w:rFonts w:ascii="Cambria" w:hAnsi="Cambria"/>
          <w:sz w:val="24"/>
          <w:szCs w:val="24"/>
        </w:rPr>
      </w:pPr>
      <w:r w:rsidRPr="00C23774">
        <w:rPr>
          <w:rFonts w:ascii="Cambria" w:hAnsi="Cambria"/>
          <w:sz w:val="24"/>
          <w:szCs w:val="24"/>
        </w:rPr>
        <w:t>The abstract is a 200 – 250 word summary of the entire paper……</w:t>
      </w:r>
    </w:p>
    <w:p w14:paraId="40DAFB9F" w14:textId="77777777" w:rsidR="00C23774" w:rsidRPr="00C23774" w:rsidRDefault="00C23774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Do not insert any figure or table here….</w:t>
      </w:r>
    </w:p>
    <w:p w14:paraId="2BF3D722" w14:textId="77777777" w:rsidR="008D7F90" w:rsidRDefault="008D7F90">
      <w:pPr>
        <w:spacing w:after="160" w:line="259" w:lineRule="auto"/>
        <w:rPr>
          <w:rFonts w:ascii="Cambria" w:hAnsi="Cambria"/>
          <w:b/>
          <w:sz w:val="24"/>
          <w:szCs w:val="24"/>
        </w:rPr>
      </w:pPr>
    </w:p>
    <w:p w14:paraId="4490FB0F" w14:textId="77777777" w:rsidR="008D7F90" w:rsidRDefault="008D7F90">
      <w:pPr>
        <w:spacing w:after="160" w:line="259" w:lineRule="auto"/>
        <w:rPr>
          <w:rFonts w:ascii="Cambria" w:hAnsi="Cambria"/>
          <w:b/>
          <w:sz w:val="24"/>
          <w:szCs w:val="24"/>
        </w:rPr>
      </w:pPr>
    </w:p>
    <w:p w14:paraId="08FC41C6" w14:textId="77777777" w:rsidR="008D7F90" w:rsidRPr="008D7F90" w:rsidRDefault="008D7F90" w:rsidP="00AA22E1">
      <w:pPr>
        <w:spacing w:line="242" w:lineRule="auto"/>
        <w:ind w:left="1170" w:right="203" w:hanging="1170"/>
        <w:jc w:val="both"/>
        <w:rPr>
          <w:i/>
          <w:sz w:val="24"/>
        </w:rPr>
        <w:sectPr w:rsidR="008D7F90" w:rsidRPr="008D7F90" w:rsidSect="00AC1D24">
          <w:pgSz w:w="12240" w:h="15840" w:code="1"/>
          <w:pgMar w:top="1440" w:right="1440" w:bottom="1440" w:left="2160" w:header="0" w:footer="0" w:gutter="0"/>
          <w:pgNumType w:fmt="lowerRoman"/>
          <w:cols w:space="720"/>
        </w:sectPr>
      </w:pPr>
      <w:r>
        <w:rPr>
          <w:b/>
          <w:sz w:val="24"/>
        </w:rPr>
        <w:t>Keywords:</w:t>
      </w:r>
      <w:r>
        <w:rPr>
          <w:b/>
          <w:spacing w:val="1"/>
          <w:sz w:val="24"/>
        </w:rPr>
        <w:t xml:space="preserve"> </w:t>
      </w:r>
      <w:r w:rsidR="00C23774">
        <w:rPr>
          <w:i/>
          <w:sz w:val="24"/>
        </w:rPr>
        <w:t>Keyword 1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 w:rsidR="00C23774">
        <w:rPr>
          <w:i/>
          <w:sz w:val="24"/>
        </w:rPr>
        <w:t>Keyword 2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 w:rsidR="00C23774">
        <w:rPr>
          <w:i/>
          <w:sz w:val="24"/>
        </w:rPr>
        <w:t>Keyword 3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 w:rsidR="00C23774">
        <w:rPr>
          <w:i/>
          <w:sz w:val="24"/>
        </w:rPr>
        <w:t>Keyword 4, Keyword 5</w:t>
      </w:r>
      <w:r w:rsidR="00AA22E1">
        <w:rPr>
          <w:i/>
          <w:sz w:val="24"/>
        </w:rPr>
        <w:t xml:space="preserve"> (include words found on the title)</w:t>
      </w:r>
    </w:p>
    <w:p w14:paraId="5073FBCE" w14:textId="77777777" w:rsidR="004F6730" w:rsidRDefault="0023173F" w:rsidP="00272C90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TABLE OF CONTENTS</w:t>
      </w:r>
    </w:p>
    <w:p w14:paraId="0C8FF47E" w14:textId="77777777" w:rsidR="00C82E38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Title Page </w:t>
      </w:r>
      <w:r w:rsidRPr="0023173F">
        <w:rPr>
          <w:rFonts w:ascii="Cambria" w:hAnsi="Cambria"/>
          <w:sz w:val="24"/>
          <w:szCs w:val="24"/>
        </w:rPr>
        <w:tab/>
      </w:r>
      <w:r w:rsidR="0023173F">
        <w:rPr>
          <w:rFonts w:ascii="Cambria" w:hAnsi="Cambria"/>
          <w:sz w:val="24"/>
          <w:szCs w:val="24"/>
        </w:rPr>
        <w:t xml:space="preserve"> </w:t>
      </w:r>
      <w:proofErr w:type="spellStart"/>
      <w:r w:rsidRPr="0023173F">
        <w:rPr>
          <w:rFonts w:ascii="Cambria" w:hAnsi="Cambria"/>
          <w:sz w:val="24"/>
          <w:szCs w:val="24"/>
        </w:rPr>
        <w:t>i</w:t>
      </w:r>
      <w:proofErr w:type="spellEnd"/>
    </w:p>
    <w:p w14:paraId="09A33369" w14:textId="77777777" w:rsidR="00C2167E" w:rsidRDefault="00C2167E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Approval Sheet </w:t>
      </w:r>
      <w:r>
        <w:rPr>
          <w:rFonts w:ascii="Cambria" w:hAnsi="Cambria"/>
          <w:sz w:val="24"/>
          <w:szCs w:val="24"/>
        </w:rPr>
        <w:tab/>
        <w:t xml:space="preserve"> ii</w:t>
      </w:r>
    </w:p>
    <w:p w14:paraId="54F7E802" w14:textId="77777777" w:rsidR="00771632" w:rsidRDefault="00771632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Acknowledgment </w:t>
      </w:r>
      <w:r>
        <w:rPr>
          <w:rFonts w:ascii="Cambria" w:hAnsi="Cambria"/>
          <w:sz w:val="24"/>
          <w:szCs w:val="24"/>
        </w:rPr>
        <w:tab/>
        <w:t xml:space="preserve"> ii</w:t>
      </w:r>
    </w:p>
    <w:p w14:paraId="458C7CA7" w14:textId="77777777" w:rsidR="00771632" w:rsidRDefault="00771632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Dedication </w:t>
      </w:r>
      <w:r>
        <w:rPr>
          <w:rFonts w:ascii="Cambria" w:hAnsi="Cambria"/>
          <w:sz w:val="24"/>
          <w:szCs w:val="24"/>
        </w:rPr>
        <w:tab/>
        <w:t xml:space="preserve"> ii</w:t>
      </w:r>
    </w:p>
    <w:p w14:paraId="3996EA09" w14:textId="77777777" w:rsidR="00771632" w:rsidRPr="0023173F" w:rsidRDefault="00771632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Abstract </w:t>
      </w:r>
      <w:r>
        <w:rPr>
          <w:rFonts w:ascii="Cambria" w:hAnsi="Cambria"/>
          <w:sz w:val="24"/>
          <w:szCs w:val="24"/>
        </w:rPr>
        <w:tab/>
        <w:t xml:space="preserve"> ii</w:t>
      </w:r>
    </w:p>
    <w:p w14:paraId="6D9D2D2A" w14:textId="77777777" w:rsidR="00C82E38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Table of Contents </w:t>
      </w:r>
      <w:r w:rsidRPr="0023173F">
        <w:rPr>
          <w:rFonts w:ascii="Cambria" w:hAnsi="Cambria"/>
          <w:sz w:val="24"/>
          <w:szCs w:val="24"/>
        </w:rPr>
        <w:tab/>
        <w:t xml:space="preserve"> </w:t>
      </w:r>
      <w:r w:rsidR="004A4626">
        <w:rPr>
          <w:rFonts w:ascii="Cambria" w:hAnsi="Cambria"/>
          <w:sz w:val="24"/>
          <w:szCs w:val="24"/>
        </w:rPr>
        <w:t>ii</w:t>
      </w:r>
    </w:p>
    <w:p w14:paraId="41DA928D" w14:textId="77777777" w:rsidR="00C82E38" w:rsidRPr="0023173F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List of Figures </w:t>
      </w:r>
      <w:r w:rsidRPr="0023173F">
        <w:rPr>
          <w:rFonts w:ascii="Cambria" w:hAnsi="Cambria"/>
          <w:sz w:val="24"/>
          <w:szCs w:val="24"/>
        </w:rPr>
        <w:tab/>
      </w:r>
      <w:r w:rsidR="005D07D7">
        <w:rPr>
          <w:rFonts w:ascii="Cambria" w:hAnsi="Cambria"/>
          <w:sz w:val="24"/>
          <w:szCs w:val="24"/>
        </w:rPr>
        <w:t xml:space="preserve"> </w:t>
      </w:r>
      <w:r w:rsidR="004A4626">
        <w:rPr>
          <w:rFonts w:ascii="Cambria" w:hAnsi="Cambria"/>
          <w:sz w:val="24"/>
          <w:szCs w:val="24"/>
        </w:rPr>
        <w:t>ii</w:t>
      </w:r>
    </w:p>
    <w:p w14:paraId="79351372" w14:textId="77777777" w:rsidR="004F6730" w:rsidRPr="0023173F" w:rsidRDefault="004F6730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List of Tables </w:t>
      </w:r>
      <w:r w:rsidRPr="0023173F">
        <w:rPr>
          <w:rFonts w:ascii="Cambria" w:hAnsi="Cambria"/>
          <w:sz w:val="24"/>
          <w:szCs w:val="24"/>
        </w:rPr>
        <w:tab/>
      </w:r>
      <w:r w:rsidR="005D07D7">
        <w:rPr>
          <w:rFonts w:ascii="Cambria" w:hAnsi="Cambria"/>
          <w:sz w:val="24"/>
          <w:szCs w:val="24"/>
        </w:rPr>
        <w:t xml:space="preserve"> </w:t>
      </w:r>
      <w:r w:rsidR="004A4626">
        <w:rPr>
          <w:rFonts w:ascii="Cambria" w:hAnsi="Cambria"/>
          <w:sz w:val="24"/>
          <w:szCs w:val="24"/>
        </w:rPr>
        <w:t>ii</w:t>
      </w:r>
    </w:p>
    <w:p w14:paraId="0437EFA8" w14:textId="77777777" w:rsidR="00C82E38" w:rsidRDefault="00C82E38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</w:rPr>
      </w:pPr>
    </w:p>
    <w:p w14:paraId="70F1C197" w14:textId="77777777" w:rsidR="00C82E38" w:rsidRPr="00901CA7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CHAPTER I</w:t>
      </w:r>
      <w:r w:rsidRPr="00901CA7">
        <w:rPr>
          <w:rFonts w:ascii="Cambria" w:hAnsi="Cambria"/>
          <w:sz w:val="24"/>
          <w:szCs w:val="24"/>
        </w:rPr>
        <w:tab/>
        <w:t>INTRODUCTION</w:t>
      </w:r>
    </w:p>
    <w:p w14:paraId="059CBB97" w14:textId="77777777" w:rsidR="00C82E38" w:rsidRPr="00C82E38" w:rsidRDefault="00C82E38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 w:rsidRPr="00C82E38">
        <w:rPr>
          <w:rFonts w:ascii="Cambria" w:hAnsi="Cambria"/>
          <w:sz w:val="24"/>
          <w:szCs w:val="24"/>
          <w:highlight w:val="yellow"/>
        </w:rPr>
        <w:t xml:space="preserve">Background of the Study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1</w:t>
      </w:r>
    </w:p>
    <w:p w14:paraId="68D53B89" w14:textId="77777777" w:rsidR="00C82E38" w:rsidRPr="00C82E38" w:rsidRDefault="00C82E38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</w:p>
    <w:p w14:paraId="5759F300" w14:textId="77777777" w:rsidR="00C82E38" w:rsidRPr="00901CA7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CHAPTER II</w:t>
      </w:r>
      <w:r w:rsidRPr="00901CA7">
        <w:rPr>
          <w:rFonts w:ascii="Cambria" w:hAnsi="Cambria"/>
          <w:sz w:val="24"/>
          <w:szCs w:val="24"/>
        </w:rPr>
        <w:tab/>
        <w:t>METHODOLOGY</w:t>
      </w:r>
    </w:p>
    <w:p w14:paraId="30CC26FC" w14:textId="77777777" w:rsidR="00C82E38" w:rsidRPr="00C82E38" w:rsidRDefault="00C82E38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 w:rsidRPr="00C82E38">
        <w:rPr>
          <w:rFonts w:ascii="Cambria" w:hAnsi="Cambria"/>
          <w:sz w:val="24"/>
          <w:szCs w:val="24"/>
          <w:highlight w:val="yellow"/>
        </w:rPr>
        <w:t xml:space="preserve">Data Gathering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</w:t>
      </w:r>
      <w:r w:rsidR="00901CA7">
        <w:rPr>
          <w:rFonts w:ascii="Cambria" w:hAnsi="Cambria"/>
          <w:sz w:val="24"/>
          <w:szCs w:val="24"/>
          <w:highlight w:val="yellow"/>
        </w:rPr>
        <w:t>pp</w:t>
      </w:r>
    </w:p>
    <w:p w14:paraId="23005F2D" w14:textId="77777777" w:rsidR="00C82E38" w:rsidRDefault="00C82E38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 w:rsidRPr="00C82E38">
        <w:rPr>
          <w:rFonts w:ascii="Cambria" w:hAnsi="Cambria"/>
          <w:sz w:val="24"/>
          <w:szCs w:val="24"/>
          <w:highlight w:val="yellow"/>
        </w:rPr>
        <w:t xml:space="preserve">Data Analysis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</w:t>
      </w:r>
      <w:r w:rsidR="00901CA7">
        <w:rPr>
          <w:rFonts w:ascii="Cambria" w:hAnsi="Cambria"/>
          <w:sz w:val="24"/>
          <w:szCs w:val="24"/>
          <w:highlight w:val="yellow"/>
        </w:rPr>
        <w:t>pp</w:t>
      </w:r>
    </w:p>
    <w:p w14:paraId="604FFBB7" w14:textId="77777777" w:rsidR="00F22F64" w:rsidRPr="00901CA7" w:rsidRDefault="00F22F64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 xml:space="preserve">Ethical Considerations </w:t>
      </w:r>
      <w:r w:rsidRPr="00901CA7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7778886C" w14:textId="77777777" w:rsidR="00C82E38" w:rsidRDefault="00C82E38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</w:p>
    <w:p w14:paraId="66169B7B" w14:textId="77777777" w:rsidR="00771632" w:rsidRPr="00901CA7" w:rsidRDefault="00771632" w:rsidP="00771632">
      <w:pPr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CHAPTER I</w:t>
      </w:r>
      <w:r>
        <w:rPr>
          <w:rFonts w:ascii="Cambria" w:hAnsi="Cambria"/>
          <w:sz w:val="24"/>
          <w:szCs w:val="24"/>
        </w:rPr>
        <w:t>II</w:t>
      </w:r>
      <w:r w:rsidRPr="00901CA7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DATA AND RESULTS</w:t>
      </w:r>
    </w:p>
    <w:p w14:paraId="0C57AE74" w14:textId="77777777" w:rsidR="00771632" w:rsidRPr="00C82E38" w:rsidRDefault="00771632" w:rsidP="00771632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>
        <w:rPr>
          <w:rFonts w:ascii="Cambria" w:hAnsi="Cambria"/>
          <w:sz w:val="24"/>
          <w:szCs w:val="24"/>
          <w:highlight w:val="yellow"/>
        </w:rPr>
        <w:t>Data and Results</w:t>
      </w:r>
      <w:r w:rsidRPr="00C82E38">
        <w:rPr>
          <w:rFonts w:ascii="Cambria" w:hAnsi="Cambria"/>
          <w:sz w:val="24"/>
          <w:szCs w:val="24"/>
          <w:highlight w:val="yellow"/>
        </w:rPr>
        <w:t xml:space="preserve">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1</w:t>
      </w:r>
    </w:p>
    <w:p w14:paraId="1ACC59C8" w14:textId="77777777" w:rsidR="00771632" w:rsidRPr="00C82E38" w:rsidRDefault="00771632" w:rsidP="00771632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</w:p>
    <w:p w14:paraId="2C9D05A1" w14:textId="77777777" w:rsidR="00771632" w:rsidRPr="00901CA7" w:rsidRDefault="00771632" w:rsidP="00771632">
      <w:pPr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CHAPTER II</w:t>
      </w:r>
      <w:r w:rsidRPr="00901CA7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CONCLUSIONS AND RECOMMENDATIONS</w:t>
      </w:r>
    </w:p>
    <w:p w14:paraId="1EEDBF44" w14:textId="77777777" w:rsidR="00771632" w:rsidRPr="00C82E38" w:rsidRDefault="00771632" w:rsidP="00771632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>
        <w:rPr>
          <w:rFonts w:ascii="Cambria" w:hAnsi="Cambria"/>
          <w:sz w:val="24"/>
          <w:szCs w:val="24"/>
          <w:highlight w:val="yellow"/>
        </w:rPr>
        <w:t>Conclusions</w:t>
      </w:r>
      <w:r w:rsidRPr="00C82E38">
        <w:rPr>
          <w:rFonts w:ascii="Cambria" w:hAnsi="Cambria"/>
          <w:sz w:val="24"/>
          <w:szCs w:val="24"/>
          <w:highlight w:val="yellow"/>
        </w:rPr>
        <w:t xml:space="preserve">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</w:t>
      </w:r>
      <w:r>
        <w:rPr>
          <w:rFonts w:ascii="Cambria" w:hAnsi="Cambria"/>
          <w:sz w:val="24"/>
          <w:szCs w:val="24"/>
          <w:highlight w:val="yellow"/>
        </w:rPr>
        <w:t>pp</w:t>
      </w:r>
    </w:p>
    <w:p w14:paraId="21CF5C03" w14:textId="77777777" w:rsidR="00771632" w:rsidRDefault="00771632" w:rsidP="00771632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>
        <w:rPr>
          <w:rFonts w:ascii="Cambria" w:hAnsi="Cambria"/>
          <w:sz w:val="24"/>
          <w:szCs w:val="24"/>
          <w:highlight w:val="yellow"/>
        </w:rPr>
        <w:t>Recommendations</w:t>
      </w:r>
      <w:r w:rsidRPr="00C82E38">
        <w:rPr>
          <w:rFonts w:ascii="Cambria" w:hAnsi="Cambria"/>
          <w:sz w:val="24"/>
          <w:szCs w:val="24"/>
          <w:highlight w:val="yellow"/>
        </w:rPr>
        <w:t xml:space="preserve">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</w:t>
      </w:r>
      <w:r>
        <w:rPr>
          <w:rFonts w:ascii="Cambria" w:hAnsi="Cambria"/>
          <w:sz w:val="24"/>
          <w:szCs w:val="24"/>
          <w:highlight w:val="yellow"/>
        </w:rPr>
        <w:t>pp</w:t>
      </w:r>
    </w:p>
    <w:p w14:paraId="2B099D6F" w14:textId="77777777" w:rsidR="00771632" w:rsidRPr="00C82E38" w:rsidRDefault="00771632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</w:p>
    <w:p w14:paraId="2AE96399" w14:textId="77777777" w:rsidR="00A36BB3" w:rsidRDefault="00901CA7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REFERENCES</w:t>
      </w:r>
      <w:r w:rsidR="00A36BB3" w:rsidRPr="00901CA7">
        <w:rPr>
          <w:rFonts w:ascii="Cambria" w:hAnsi="Cambria"/>
          <w:sz w:val="24"/>
          <w:szCs w:val="24"/>
        </w:rPr>
        <w:t xml:space="preserve"> </w:t>
      </w:r>
      <w:r w:rsidR="00A36BB3" w:rsidRPr="00901CA7">
        <w:rPr>
          <w:rFonts w:ascii="Cambria" w:hAnsi="Cambria"/>
          <w:sz w:val="24"/>
          <w:szCs w:val="24"/>
        </w:rPr>
        <w:tab/>
        <w:t xml:space="preserve"> </w:t>
      </w:r>
      <w:r>
        <w:rPr>
          <w:rFonts w:ascii="Cambria" w:hAnsi="Cambria"/>
          <w:sz w:val="24"/>
          <w:szCs w:val="24"/>
        </w:rPr>
        <w:t>pp</w:t>
      </w:r>
    </w:p>
    <w:p w14:paraId="569EA7DE" w14:textId="77777777" w:rsidR="00901CA7" w:rsidRPr="00901CA7" w:rsidRDefault="00901CA7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</w:p>
    <w:p w14:paraId="1F9ACDD6" w14:textId="77777777" w:rsidR="00C82E38" w:rsidRPr="00901CA7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 xml:space="preserve">APPENDICES </w:t>
      </w:r>
      <w:r w:rsidRPr="00901CA7">
        <w:rPr>
          <w:rFonts w:ascii="Cambria" w:hAnsi="Cambria"/>
          <w:sz w:val="24"/>
          <w:szCs w:val="24"/>
        </w:rPr>
        <w:tab/>
        <w:t xml:space="preserve"> </w:t>
      </w:r>
      <w:r w:rsidR="00901CA7">
        <w:rPr>
          <w:rFonts w:ascii="Cambria" w:hAnsi="Cambria"/>
          <w:sz w:val="24"/>
          <w:szCs w:val="24"/>
        </w:rPr>
        <w:t>pp</w:t>
      </w:r>
    </w:p>
    <w:p w14:paraId="10D74A96" w14:textId="77777777" w:rsidR="0023173F" w:rsidRDefault="0023173F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 w:rsidRPr="00C9595C">
        <w:rPr>
          <w:rFonts w:ascii="Cambria" w:hAnsi="Cambria"/>
          <w:sz w:val="24"/>
          <w:szCs w:val="24"/>
          <w:highlight w:val="yellow"/>
        </w:rPr>
        <w:t xml:space="preserve">Appendix </w:t>
      </w:r>
      <w:r w:rsidR="008752FE" w:rsidRPr="00C9595C">
        <w:rPr>
          <w:rFonts w:ascii="Cambria" w:hAnsi="Cambria"/>
          <w:sz w:val="24"/>
          <w:szCs w:val="24"/>
          <w:highlight w:val="yellow"/>
        </w:rPr>
        <w:t>X</w:t>
      </w:r>
      <w:r w:rsidRPr="00C9595C">
        <w:rPr>
          <w:rFonts w:ascii="Cambria" w:hAnsi="Cambria"/>
          <w:sz w:val="24"/>
          <w:szCs w:val="24"/>
          <w:highlight w:val="yellow"/>
        </w:rPr>
        <w:tab/>
      </w:r>
      <w:r w:rsidRPr="00C9595C">
        <w:rPr>
          <w:rFonts w:ascii="Cambria" w:hAnsi="Cambria"/>
          <w:i/>
          <w:sz w:val="24"/>
          <w:szCs w:val="24"/>
          <w:highlight w:val="yellow"/>
        </w:rPr>
        <w:t xml:space="preserve">(pertinent appendices </w:t>
      </w:r>
      <w:r w:rsidR="00901CA7" w:rsidRPr="00C9595C">
        <w:rPr>
          <w:rFonts w:ascii="Cambria" w:hAnsi="Cambria"/>
          <w:i/>
          <w:sz w:val="24"/>
          <w:szCs w:val="24"/>
          <w:highlight w:val="yellow"/>
        </w:rPr>
        <w:t xml:space="preserve">as </w:t>
      </w:r>
      <w:r w:rsidRPr="00C9595C">
        <w:rPr>
          <w:rFonts w:ascii="Cambria" w:hAnsi="Cambria"/>
          <w:i/>
          <w:sz w:val="24"/>
          <w:szCs w:val="24"/>
          <w:highlight w:val="yellow"/>
        </w:rPr>
        <w:t xml:space="preserve">per department, if there </w:t>
      </w:r>
      <w:r w:rsidR="00901CA7" w:rsidRPr="00C9595C">
        <w:rPr>
          <w:rFonts w:ascii="Cambria" w:hAnsi="Cambria"/>
          <w:i/>
          <w:sz w:val="24"/>
          <w:szCs w:val="24"/>
          <w:highlight w:val="yellow"/>
        </w:rPr>
        <w:t xml:space="preserve">are </w:t>
      </w:r>
      <w:r w:rsidRPr="00C9595C">
        <w:rPr>
          <w:rFonts w:ascii="Cambria" w:hAnsi="Cambria"/>
          <w:i/>
          <w:sz w:val="24"/>
          <w:szCs w:val="24"/>
          <w:highlight w:val="yellow"/>
        </w:rPr>
        <w:t xml:space="preserve">any) </w:t>
      </w:r>
      <w:r w:rsidRPr="00C9595C">
        <w:rPr>
          <w:rFonts w:ascii="Cambria" w:hAnsi="Cambria"/>
          <w:sz w:val="24"/>
          <w:szCs w:val="24"/>
          <w:highlight w:val="yellow"/>
        </w:rPr>
        <w:tab/>
      </w:r>
      <w:r w:rsidR="00901CA7" w:rsidRPr="00C9595C">
        <w:rPr>
          <w:rFonts w:ascii="Cambria" w:hAnsi="Cambria"/>
          <w:sz w:val="24"/>
          <w:szCs w:val="24"/>
          <w:highlight w:val="yellow"/>
        </w:rPr>
        <w:t xml:space="preserve"> pp</w:t>
      </w:r>
    </w:p>
    <w:p w14:paraId="2E5506AE" w14:textId="77777777" w:rsidR="007844A7" w:rsidRDefault="007844A7" w:rsidP="007844A7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Appendix X</w:t>
      </w:r>
      <w:r>
        <w:rPr>
          <w:rFonts w:ascii="Cambria" w:hAnsi="Cambria"/>
          <w:sz w:val="24"/>
          <w:szCs w:val="24"/>
        </w:rPr>
        <w:tab/>
      </w:r>
      <w:r w:rsidRPr="00F724C8">
        <w:rPr>
          <w:rFonts w:ascii="Cambria" w:hAnsi="Cambria"/>
          <w:sz w:val="24"/>
          <w:szCs w:val="24"/>
        </w:rPr>
        <w:t>Communication Letters</w:t>
      </w:r>
      <w:r>
        <w:rPr>
          <w:rFonts w:ascii="Cambria" w:hAnsi="Cambria"/>
          <w:sz w:val="24"/>
          <w:szCs w:val="24"/>
        </w:rPr>
        <w:t xml:space="preserve"> </w:t>
      </w:r>
      <w:r w:rsidRPr="001152AF">
        <w:rPr>
          <w:rFonts w:ascii="Cambria" w:hAnsi="Cambria"/>
          <w:i/>
          <w:color w:val="FF0000"/>
          <w:sz w:val="24"/>
          <w:szCs w:val="24"/>
          <w:highlight w:val="yellow"/>
        </w:rPr>
        <w:t>(if there are any)</w:t>
      </w:r>
      <w:r w:rsidRPr="00901CA7">
        <w:rPr>
          <w:rFonts w:ascii="Cambria" w:hAnsi="Cambria"/>
          <w:color w:val="FF0000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ab/>
        <w:t xml:space="preserve"> pp</w:t>
      </w:r>
    </w:p>
    <w:p w14:paraId="0EEDFECE" w14:textId="77777777" w:rsidR="00F724C8" w:rsidRPr="00F724C8" w:rsidRDefault="00957FE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Appendix </w:t>
      </w:r>
      <w:r w:rsidR="008752FE">
        <w:rPr>
          <w:rFonts w:ascii="Cambria" w:hAnsi="Cambria"/>
          <w:sz w:val="24"/>
          <w:szCs w:val="24"/>
        </w:rPr>
        <w:t>X</w:t>
      </w:r>
      <w:r w:rsidR="00F724C8">
        <w:rPr>
          <w:rFonts w:ascii="Cambria" w:hAnsi="Cambria"/>
          <w:sz w:val="24"/>
          <w:szCs w:val="24"/>
        </w:rPr>
        <w:tab/>
      </w:r>
      <w:r w:rsidR="00F724C8" w:rsidRPr="00F724C8">
        <w:rPr>
          <w:rFonts w:ascii="Cambria" w:hAnsi="Cambria"/>
          <w:sz w:val="24"/>
          <w:szCs w:val="24"/>
        </w:rPr>
        <w:t>Student Researcher’s Letter of Intent for Prospective Adviser-Promoter</w:t>
      </w:r>
      <w:r w:rsidR="00F724C8">
        <w:rPr>
          <w:rFonts w:ascii="Cambria" w:hAnsi="Cambria"/>
          <w:sz w:val="24"/>
          <w:szCs w:val="24"/>
        </w:rPr>
        <w:t xml:space="preserve"> 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5B54E426" w14:textId="77777777" w:rsidR="00F724C8" w:rsidRPr="00F724C8" w:rsidRDefault="00957FE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Appendix </w:t>
      </w:r>
      <w:r w:rsidR="008752FE">
        <w:rPr>
          <w:rFonts w:ascii="Cambria" w:hAnsi="Cambria"/>
          <w:sz w:val="24"/>
          <w:szCs w:val="24"/>
        </w:rPr>
        <w:t>X</w:t>
      </w:r>
      <w:r w:rsidR="00CE0BE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  </w:t>
      </w:r>
      <w:r w:rsidR="000244BB">
        <w:rPr>
          <w:rFonts w:ascii="Cambria" w:hAnsi="Cambria"/>
          <w:sz w:val="24"/>
          <w:szCs w:val="24"/>
        </w:rPr>
        <w:t xml:space="preserve"> </w:t>
      </w:r>
      <w:r w:rsidR="00F724C8" w:rsidRPr="00F724C8">
        <w:rPr>
          <w:rFonts w:ascii="Cambria" w:hAnsi="Cambria"/>
          <w:sz w:val="24"/>
          <w:szCs w:val="24"/>
        </w:rPr>
        <w:t>Adviser-Promoter Acceptance Form</w:t>
      </w:r>
      <w:r w:rsidR="00CE0BE9">
        <w:rPr>
          <w:rFonts w:ascii="Cambria" w:hAnsi="Cambria"/>
          <w:sz w:val="24"/>
          <w:szCs w:val="24"/>
        </w:rPr>
        <w:t xml:space="preserve">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62C1724D" w14:textId="77777777" w:rsidR="00F724C8" w:rsidRDefault="00957FE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Appendix </w:t>
      </w:r>
      <w:r w:rsidR="008752FE">
        <w:rPr>
          <w:rFonts w:ascii="Cambria" w:hAnsi="Cambria"/>
          <w:sz w:val="24"/>
          <w:szCs w:val="24"/>
        </w:rPr>
        <w:t>X</w:t>
      </w:r>
      <w:r w:rsidR="007C2D4D">
        <w:rPr>
          <w:rFonts w:ascii="Cambria" w:hAnsi="Cambria"/>
          <w:sz w:val="24"/>
          <w:szCs w:val="24"/>
        </w:rPr>
        <w:t xml:space="preserve">  </w:t>
      </w:r>
      <w:r w:rsidR="000244BB">
        <w:rPr>
          <w:rFonts w:ascii="Cambria" w:hAnsi="Cambria"/>
          <w:sz w:val="24"/>
          <w:szCs w:val="24"/>
        </w:rPr>
        <w:t xml:space="preserve">  </w:t>
      </w:r>
      <w:r w:rsidR="007C2D4D">
        <w:rPr>
          <w:rFonts w:ascii="Cambria" w:hAnsi="Cambria"/>
          <w:sz w:val="24"/>
          <w:szCs w:val="24"/>
        </w:rPr>
        <w:t xml:space="preserve"> </w:t>
      </w:r>
      <w:r w:rsidR="00F724C8" w:rsidRPr="00F724C8">
        <w:rPr>
          <w:rFonts w:ascii="Cambria" w:hAnsi="Cambria"/>
          <w:sz w:val="24"/>
          <w:szCs w:val="24"/>
        </w:rPr>
        <w:t xml:space="preserve">Agreement on </w:t>
      </w:r>
      <w:proofErr w:type="spellStart"/>
      <w:r w:rsidR="00F724C8" w:rsidRPr="00F724C8">
        <w:rPr>
          <w:rFonts w:ascii="Cambria" w:hAnsi="Cambria"/>
          <w:sz w:val="24"/>
          <w:szCs w:val="24"/>
        </w:rPr>
        <w:t>Promotership</w:t>
      </w:r>
      <w:proofErr w:type="spellEnd"/>
      <w:r w:rsidR="00CE0BE9">
        <w:rPr>
          <w:rFonts w:ascii="Cambria" w:hAnsi="Cambria"/>
          <w:sz w:val="24"/>
          <w:szCs w:val="24"/>
        </w:rPr>
        <w:t xml:space="preserve">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324ACE6A" w14:textId="77777777" w:rsidR="00F724C8" w:rsidRDefault="00F724C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</w:t>
      </w:r>
      <w:r w:rsidR="00957FE8">
        <w:rPr>
          <w:rFonts w:ascii="Cambria" w:hAnsi="Cambria"/>
          <w:sz w:val="24"/>
          <w:szCs w:val="24"/>
        </w:rPr>
        <w:t xml:space="preserve">ppendix </w:t>
      </w:r>
      <w:r w:rsidR="008752FE">
        <w:rPr>
          <w:rFonts w:ascii="Cambria" w:hAnsi="Cambria"/>
          <w:sz w:val="24"/>
          <w:szCs w:val="24"/>
        </w:rPr>
        <w:t>X</w:t>
      </w:r>
      <w:r w:rsidR="00CE0BE9">
        <w:rPr>
          <w:rFonts w:ascii="Cambria" w:hAnsi="Cambria"/>
          <w:sz w:val="24"/>
          <w:szCs w:val="24"/>
        </w:rPr>
        <w:tab/>
      </w:r>
      <w:r w:rsidRPr="00F724C8">
        <w:rPr>
          <w:rFonts w:ascii="Cambria" w:hAnsi="Cambria"/>
          <w:sz w:val="24"/>
          <w:szCs w:val="24"/>
        </w:rPr>
        <w:t>Certificate of Approval</w:t>
      </w:r>
      <w:r w:rsidR="00CE0BE9">
        <w:rPr>
          <w:rFonts w:ascii="Cambria" w:hAnsi="Cambria"/>
          <w:sz w:val="24"/>
          <w:szCs w:val="24"/>
        </w:rPr>
        <w:t xml:space="preserve">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7ADD7532" w14:textId="77777777" w:rsidR="00771632" w:rsidRPr="00771632" w:rsidRDefault="00771632" w:rsidP="00771632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Pr="00771632">
        <w:rPr>
          <w:rFonts w:ascii="Cambria" w:hAnsi="Cambria"/>
          <w:sz w:val="24"/>
          <w:szCs w:val="24"/>
        </w:rPr>
        <w:tab/>
        <w:t>Plagiarism Certificate</w:t>
      </w:r>
      <w:r w:rsidRPr="0077163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pp</w:t>
      </w:r>
    </w:p>
    <w:p w14:paraId="1CE60450" w14:textId="77777777" w:rsidR="00771632" w:rsidRPr="00771632" w:rsidRDefault="00771632" w:rsidP="00771632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Pr="00771632">
        <w:rPr>
          <w:rFonts w:ascii="Cambria" w:hAnsi="Cambria"/>
          <w:sz w:val="24"/>
          <w:szCs w:val="24"/>
        </w:rPr>
        <w:tab/>
        <w:t>Plagiarism Clearance</w:t>
      </w:r>
      <w:r w:rsidRPr="0077163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pp</w:t>
      </w:r>
    </w:p>
    <w:p w14:paraId="3F40425C" w14:textId="77777777" w:rsidR="00771632" w:rsidRPr="00771632" w:rsidRDefault="00771632" w:rsidP="00771632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Pr="00771632">
        <w:rPr>
          <w:rFonts w:ascii="Cambria" w:hAnsi="Cambria"/>
          <w:sz w:val="24"/>
          <w:szCs w:val="24"/>
        </w:rPr>
        <w:tab/>
        <w:t>Language Editing Clearance</w:t>
      </w:r>
      <w:r w:rsidRPr="0077163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pp</w:t>
      </w:r>
    </w:p>
    <w:p w14:paraId="1F3EA056" w14:textId="77777777" w:rsidR="00771632" w:rsidRPr="00771632" w:rsidRDefault="00771632" w:rsidP="00771632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Pr="00771632">
        <w:rPr>
          <w:rFonts w:ascii="Cambria" w:hAnsi="Cambria"/>
          <w:sz w:val="24"/>
          <w:szCs w:val="24"/>
        </w:rPr>
        <w:tab/>
        <w:t>Notarized Declaration of Originality</w:t>
      </w:r>
      <w:r w:rsidRPr="0077163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pp</w:t>
      </w:r>
    </w:p>
    <w:p w14:paraId="4099BFB6" w14:textId="77777777" w:rsidR="00771632" w:rsidRDefault="00771632" w:rsidP="00771632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Pr="00771632">
        <w:rPr>
          <w:rFonts w:ascii="Cambria" w:hAnsi="Cambria"/>
          <w:sz w:val="24"/>
          <w:szCs w:val="24"/>
        </w:rPr>
        <w:tab/>
        <w:t>Ethics Clearance</w:t>
      </w:r>
      <w:r w:rsidRPr="0077163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pp</w:t>
      </w:r>
    </w:p>
    <w:p w14:paraId="655C72FF" w14:textId="77777777" w:rsidR="00F22F64" w:rsidRPr="00F724C8" w:rsidRDefault="00F22F64" w:rsidP="00272C90">
      <w:pPr>
        <w:tabs>
          <w:tab w:val="left" w:pos="2160"/>
          <w:tab w:val="right" w:leader="dot" w:pos="8640"/>
        </w:tabs>
        <w:spacing w:line="360" w:lineRule="auto"/>
        <w:ind w:left="720"/>
        <w:rPr>
          <w:rFonts w:ascii="Cambria" w:hAnsi="Cambria"/>
          <w:sz w:val="24"/>
          <w:szCs w:val="24"/>
        </w:rPr>
      </w:pPr>
    </w:p>
    <w:p w14:paraId="26B47E39" w14:textId="77777777" w:rsidR="00C82E38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CURRICULUM VITAE</w:t>
      </w:r>
      <w:r w:rsidRPr="00C82E38">
        <w:rPr>
          <w:rFonts w:ascii="Cambria" w:hAnsi="Cambria"/>
          <w:sz w:val="24"/>
          <w:szCs w:val="24"/>
        </w:rPr>
        <w:t xml:space="preserve"> </w:t>
      </w:r>
      <w:r w:rsidRPr="00C82E38">
        <w:rPr>
          <w:rFonts w:ascii="Cambria" w:hAnsi="Cambria"/>
          <w:sz w:val="24"/>
          <w:szCs w:val="24"/>
        </w:rPr>
        <w:tab/>
        <w:t xml:space="preserve"> </w:t>
      </w:r>
      <w:r w:rsidR="00901CA7">
        <w:rPr>
          <w:rFonts w:ascii="Cambria" w:hAnsi="Cambria"/>
          <w:sz w:val="24"/>
          <w:szCs w:val="24"/>
        </w:rPr>
        <w:t>pp</w:t>
      </w:r>
    </w:p>
    <w:p w14:paraId="755B2586" w14:textId="77777777" w:rsidR="001152AF" w:rsidRDefault="001152AF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44BB7732" w14:textId="77777777" w:rsidR="00C82E38" w:rsidRPr="00C82E38" w:rsidRDefault="00C82E38" w:rsidP="0005300D">
      <w:pPr>
        <w:spacing w:after="400"/>
        <w:jc w:val="center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lastRenderedPageBreak/>
        <w:t>LIST OF FIGURES</w:t>
      </w:r>
    </w:p>
    <w:p w14:paraId="66D89A32" w14:textId="77777777" w:rsidR="0054059E" w:rsidRPr="00C9595C" w:rsidRDefault="001152AF" w:rsidP="001152AF">
      <w:pPr>
        <w:tabs>
          <w:tab w:val="left" w:pos="1440"/>
          <w:tab w:val="righ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Figure No.</w:t>
      </w:r>
      <w:r>
        <w:rPr>
          <w:rFonts w:ascii="Cambria" w:hAnsi="Cambria"/>
          <w:sz w:val="24"/>
          <w:szCs w:val="24"/>
        </w:rPr>
        <w:tab/>
        <w:t xml:space="preserve">      Title </w:t>
      </w:r>
      <w:r>
        <w:rPr>
          <w:rFonts w:ascii="Cambria" w:hAnsi="Cambria"/>
          <w:sz w:val="24"/>
          <w:szCs w:val="24"/>
        </w:rPr>
        <w:tab/>
      </w:r>
      <w:r w:rsidR="0054059E" w:rsidRPr="00C9595C">
        <w:rPr>
          <w:rFonts w:ascii="Cambria" w:hAnsi="Cambria"/>
          <w:sz w:val="24"/>
          <w:szCs w:val="24"/>
        </w:rPr>
        <w:t xml:space="preserve">Page </w:t>
      </w:r>
    </w:p>
    <w:p w14:paraId="1EA0529F" w14:textId="77777777" w:rsidR="0054059E" w:rsidRPr="00C9595C" w:rsidRDefault="0054059E" w:rsidP="001152AF">
      <w:pPr>
        <w:numPr>
          <w:ilvl w:val="0"/>
          <w:numId w:val="6"/>
        </w:numPr>
        <w:tabs>
          <w:tab w:val="right" w:leader="dot" w:pos="8550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proofErr w:type="spellStart"/>
      <w:r w:rsidRPr="00C9595C">
        <w:rPr>
          <w:rFonts w:ascii="Cambria" w:hAnsi="Cambria"/>
          <w:sz w:val="24"/>
          <w:szCs w:val="24"/>
          <w:highlight w:val="yellow"/>
        </w:rPr>
        <w:t>Poblacion</w:t>
      </w:r>
      <w:proofErr w:type="spellEnd"/>
      <w:r w:rsidRPr="00C9595C">
        <w:rPr>
          <w:rFonts w:ascii="Cambria" w:hAnsi="Cambria"/>
          <w:sz w:val="24"/>
          <w:szCs w:val="24"/>
          <w:highlight w:val="yellow"/>
        </w:rPr>
        <w:t xml:space="preserve"> South Site</w:t>
      </w:r>
      <w:r w:rsidRPr="00C9595C">
        <w:rPr>
          <w:rFonts w:ascii="Cambria" w:hAnsi="Cambria"/>
          <w:sz w:val="24"/>
          <w:szCs w:val="24"/>
          <w:highlight w:val="yellow"/>
        </w:rPr>
        <w:tab/>
        <w:t>15</w:t>
      </w:r>
    </w:p>
    <w:p w14:paraId="078E6B2B" w14:textId="77777777" w:rsidR="0054059E" w:rsidRPr="00C9595C" w:rsidRDefault="0054059E" w:rsidP="001152AF">
      <w:pPr>
        <w:numPr>
          <w:ilvl w:val="0"/>
          <w:numId w:val="6"/>
        </w:numPr>
        <w:tabs>
          <w:tab w:val="right" w:leader="dot" w:pos="8550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r w:rsidRPr="00C9595C">
        <w:rPr>
          <w:rFonts w:ascii="Cambria" w:hAnsi="Cambria"/>
          <w:sz w:val="24"/>
          <w:szCs w:val="24"/>
          <w:highlight w:val="yellow"/>
        </w:rPr>
        <w:t xml:space="preserve">Market Vicinity </w:t>
      </w:r>
      <w:r w:rsidRPr="00C9595C">
        <w:rPr>
          <w:rFonts w:ascii="Cambria" w:hAnsi="Cambria"/>
          <w:sz w:val="24"/>
          <w:szCs w:val="24"/>
          <w:highlight w:val="yellow"/>
        </w:rPr>
        <w:tab/>
        <w:t>20</w:t>
      </w:r>
    </w:p>
    <w:p w14:paraId="7DB1F615" w14:textId="77777777" w:rsidR="00E36173" w:rsidRDefault="00E36173" w:rsidP="00272C90">
      <w:pPr>
        <w:spacing w:line="360" w:lineRule="auto"/>
        <w:contextualSpacing/>
        <w:rPr>
          <w:rFonts w:ascii="Cambria" w:hAnsi="Cambria"/>
          <w:sz w:val="24"/>
          <w:szCs w:val="24"/>
        </w:rPr>
      </w:pPr>
    </w:p>
    <w:p w14:paraId="2F3A7CF0" w14:textId="77777777" w:rsidR="00CD7577" w:rsidRDefault="00CD7577" w:rsidP="00272C90">
      <w:pPr>
        <w:spacing w:line="360" w:lineRule="auto"/>
        <w:contextualSpacing/>
        <w:rPr>
          <w:rFonts w:ascii="Cambria" w:hAnsi="Cambria"/>
          <w:sz w:val="24"/>
          <w:szCs w:val="24"/>
        </w:rPr>
      </w:pPr>
    </w:p>
    <w:p w14:paraId="71D7E005" w14:textId="77777777" w:rsidR="00CD7577" w:rsidRDefault="00CD7577" w:rsidP="00272C90">
      <w:pPr>
        <w:spacing w:after="160" w:line="360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01BA220C" w14:textId="77777777" w:rsidR="00C82E38" w:rsidRPr="00C82E38" w:rsidRDefault="00C82E38" w:rsidP="00272C90">
      <w:pPr>
        <w:spacing w:after="400" w:line="360" w:lineRule="auto"/>
        <w:jc w:val="center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lastRenderedPageBreak/>
        <w:t>LIST OF TABLES</w:t>
      </w:r>
    </w:p>
    <w:p w14:paraId="5CB8CE25" w14:textId="77777777" w:rsidR="0054059E" w:rsidRPr="00CD7577" w:rsidRDefault="0054059E" w:rsidP="00272C90">
      <w:pPr>
        <w:spacing w:line="360" w:lineRule="auto"/>
        <w:rPr>
          <w:rFonts w:ascii="Cambria" w:hAnsi="Cambria"/>
          <w:sz w:val="24"/>
          <w:szCs w:val="24"/>
        </w:rPr>
      </w:pPr>
      <w:r w:rsidRPr="00CD7577">
        <w:rPr>
          <w:rFonts w:ascii="Cambria" w:hAnsi="Cambria"/>
          <w:sz w:val="24"/>
          <w:szCs w:val="24"/>
        </w:rPr>
        <w:t>Ta</w:t>
      </w:r>
      <w:r w:rsidR="00CD7577" w:rsidRPr="00CD7577">
        <w:rPr>
          <w:rFonts w:ascii="Cambria" w:hAnsi="Cambria"/>
          <w:sz w:val="24"/>
          <w:szCs w:val="24"/>
        </w:rPr>
        <w:t>b</w:t>
      </w:r>
      <w:r w:rsidRPr="00CD7577">
        <w:rPr>
          <w:rFonts w:ascii="Cambria" w:hAnsi="Cambria"/>
          <w:sz w:val="24"/>
          <w:szCs w:val="24"/>
        </w:rPr>
        <w:t>le No.</w:t>
      </w:r>
      <w:r w:rsidRPr="00CD7577">
        <w:rPr>
          <w:rFonts w:ascii="Cambria" w:hAnsi="Cambria"/>
          <w:sz w:val="24"/>
          <w:szCs w:val="24"/>
        </w:rPr>
        <w:tab/>
        <w:t xml:space="preserve">      Title </w:t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  <w:t xml:space="preserve">Page </w:t>
      </w:r>
    </w:p>
    <w:p w14:paraId="38C94C98" w14:textId="77777777" w:rsidR="0054059E" w:rsidRPr="00C9595C" w:rsidRDefault="0054059E" w:rsidP="00272C90">
      <w:pPr>
        <w:numPr>
          <w:ilvl w:val="0"/>
          <w:numId w:val="6"/>
        </w:numPr>
        <w:tabs>
          <w:tab w:val="right" w:leader="dot" w:pos="8352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r w:rsidRPr="00C9595C">
        <w:rPr>
          <w:rFonts w:ascii="Cambria" w:hAnsi="Cambria"/>
          <w:sz w:val="24"/>
          <w:szCs w:val="24"/>
          <w:highlight w:val="yellow"/>
        </w:rPr>
        <w:t>Matrix of Related Studies</w:t>
      </w:r>
      <w:r w:rsidRPr="00C9595C">
        <w:rPr>
          <w:rFonts w:ascii="Cambria" w:hAnsi="Cambria"/>
          <w:sz w:val="24"/>
          <w:szCs w:val="24"/>
          <w:highlight w:val="yellow"/>
        </w:rPr>
        <w:tab/>
        <w:t>15</w:t>
      </w:r>
    </w:p>
    <w:p w14:paraId="1D8C23F6" w14:textId="77777777" w:rsidR="0054059E" w:rsidRPr="00C9595C" w:rsidRDefault="0054059E" w:rsidP="00272C90">
      <w:pPr>
        <w:numPr>
          <w:ilvl w:val="0"/>
          <w:numId w:val="6"/>
        </w:numPr>
        <w:tabs>
          <w:tab w:val="right" w:leader="dot" w:pos="8352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r w:rsidRPr="00C9595C">
        <w:rPr>
          <w:rFonts w:ascii="Cambria" w:hAnsi="Cambria"/>
          <w:sz w:val="24"/>
          <w:szCs w:val="24"/>
          <w:highlight w:val="yellow"/>
        </w:rPr>
        <w:t xml:space="preserve">SWOT Analysis </w:t>
      </w:r>
      <w:r w:rsidRPr="00C9595C">
        <w:rPr>
          <w:rFonts w:ascii="Cambria" w:hAnsi="Cambria"/>
          <w:sz w:val="24"/>
          <w:szCs w:val="24"/>
          <w:highlight w:val="yellow"/>
        </w:rPr>
        <w:tab/>
        <w:t>20</w:t>
      </w:r>
    </w:p>
    <w:p w14:paraId="244C4572" w14:textId="77777777" w:rsidR="00CD7577" w:rsidRPr="00C82E38" w:rsidRDefault="00CD7577" w:rsidP="00272C90">
      <w:pPr>
        <w:numPr>
          <w:ilvl w:val="0"/>
          <w:numId w:val="6"/>
        </w:numPr>
        <w:tabs>
          <w:tab w:val="right" w:leader="dot" w:pos="8352"/>
        </w:tabs>
        <w:spacing w:line="360" w:lineRule="auto"/>
        <w:contextualSpacing/>
        <w:rPr>
          <w:rFonts w:ascii="Cambria" w:hAnsi="Cambria"/>
          <w:sz w:val="24"/>
          <w:szCs w:val="24"/>
        </w:rPr>
      </w:pPr>
    </w:p>
    <w:p w14:paraId="1D10FF48" w14:textId="77777777" w:rsidR="00C82E38" w:rsidRPr="00C82E38" w:rsidRDefault="00C82E38" w:rsidP="00272C90">
      <w:pPr>
        <w:spacing w:line="360" w:lineRule="auto"/>
        <w:rPr>
          <w:rFonts w:ascii="Cambria" w:hAnsi="Cambria"/>
          <w:b/>
          <w:sz w:val="24"/>
          <w:szCs w:val="24"/>
        </w:rPr>
      </w:pPr>
    </w:p>
    <w:p w14:paraId="301E30F8" w14:textId="77777777" w:rsidR="00C82E38" w:rsidRPr="00C82E38" w:rsidRDefault="00C82E38" w:rsidP="00272C90">
      <w:pPr>
        <w:spacing w:line="360" w:lineRule="auto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br w:type="page"/>
      </w:r>
    </w:p>
    <w:p w14:paraId="11495C55" w14:textId="77777777" w:rsidR="00C82E38" w:rsidRPr="003A4CFB" w:rsidRDefault="00C82E38" w:rsidP="00272C90">
      <w:pPr>
        <w:spacing w:after="400" w:line="360" w:lineRule="auto"/>
        <w:jc w:val="center"/>
        <w:rPr>
          <w:rFonts w:ascii="Cambria" w:hAnsi="Cambria"/>
          <w:b/>
          <w:i/>
          <w:sz w:val="24"/>
          <w:szCs w:val="24"/>
          <w:highlight w:val="yellow"/>
        </w:rPr>
      </w:pPr>
      <w:r w:rsidRPr="003A4CFB">
        <w:rPr>
          <w:rFonts w:ascii="Cambria" w:hAnsi="Cambria"/>
          <w:b/>
          <w:i/>
          <w:sz w:val="24"/>
          <w:szCs w:val="24"/>
          <w:highlight w:val="yellow"/>
        </w:rPr>
        <w:lastRenderedPageBreak/>
        <w:t>LIST OF DAGRAMS</w:t>
      </w:r>
      <w:r w:rsidR="00A36BB3" w:rsidRPr="003A4CFB">
        <w:rPr>
          <w:rFonts w:ascii="Cambria" w:hAnsi="Cambria"/>
          <w:b/>
          <w:i/>
          <w:sz w:val="24"/>
          <w:szCs w:val="24"/>
          <w:highlight w:val="yellow"/>
        </w:rPr>
        <w:t xml:space="preserve"> (for BSAR)</w:t>
      </w:r>
    </w:p>
    <w:p w14:paraId="4667F23C" w14:textId="77777777" w:rsidR="00C82E38" w:rsidRPr="003A4CFB" w:rsidRDefault="004E6CF0" w:rsidP="00272C90">
      <w:pPr>
        <w:spacing w:line="360" w:lineRule="auto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>Diagram No.</w:t>
      </w:r>
      <w:r w:rsidRPr="003A4CFB">
        <w:rPr>
          <w:rFonts w:ascii="Cambria" w:hAnsi="Cambria"/>
          <w:sz w:val="24"/>
          <w:szCs w:val="24"/>
          <w:highlight w:val="yellow"/>
        </w:rPr>
        <w:tab/>
        <w:t xml:space="preserve">     Title </w:t>
      </w:r>
      <w:r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Pr="003A4CFB">
        <w:rPr>
          <w:rFonts w:ascii="Cambria" w:hAnsi="Cambria"/>
          <w:sz w:val="24"/>
          <w:szCs w:val="24"/>
          <w:highlight w:val="yellow"/>
        </w:rPr>
        <w:tab/>
      </w:r>
      <w:r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 xml:space="preserve">Page </w:t>
      </w:r>
    </w:p>
    <w:p w14:paraId="1CC4BAF8" w14:textId="77777777" w:rsidR="00C82E38" w:rsidRPr="003A4CFB" w:rsidRDefault="00C82E38" w:rsidP="00272C90">
      <w:pPr>
        <w:pStyle w:val="ListParagraph"/>
        <w:numPr>
          <w:ilvl w:val="0"/>
          <w:numId w:val="8"/>
        </w:numPr>
        <w:tabs>
          <w:tab w:val="right" w:leader="dot" w:pos="8352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>Planning Process</w:t>
      </w:r>
      <w:r w:rsidR="004E6CF0" w:rsidRPr="003A4CFB">
        <w:rPr>
          <w:rFonts w:ascii="Cambria" w:hAnsi="Cambria"/>
          <w:sz w:val="24"/>
          <w:szCs w:val="24"/>
          <w:highlight w:val="yellow"/>
        </w:rPr>
        <w:t xml:space="preserve"> </w:t>
      </w:r>
      <w:r w:rsidR="004E6CF0" w:rsidRPr="003A4CFB">
        <w:rPr>
          <w:rFonts w:ascii="Cambria" w:hAnsi="Cambria"/>
          <w:sz w:val="24"/>
          <w:szCs w:val="24"/>
          <w:highlight w:val="yellow"/>
        </w:rPr>
        <w:tab/>
        <w:t>15</w:t>
      </w:r>
    </w:p>
    <w:p w14:paraId="42458766" w14:textId="77777777" w:rsidR="004E6CF0" w:rsidRPr="003A4CFB" w:rsidRDefault="004E6CF0" w:rsidP="00272C90">
      <w:pPr>
        <w:pStyle w:val="ListParagraph"/>
        <w:numPr>
          <w:ilvl w:val="0"/>
          <w:numId w:val="8"/>
        </w:numPr>
        <w:tabs>
          <w:tab w:val="right" w:leader="dot" w:pos="8352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 xml:space="preserve">Construction Process </w:t>
      </w:r>
      <w:r w:rsidRPr="003A4CFB">
        <w:rPr>
          <w:rFonts w:ascii="Cambria" w:hAnsi="Cambria"/>
          <w:sz w:val="24"/>
          <w:szCs w:val="24"/>
          <w:highlight w:val="yellow"/>
        </w:rPr>
        <w:tab/>
        <w:t>20</w:t>
      </w:r>
    </w:p>
    <w:p w14:paraId="00681C97" w14:textId="77777777" w:rsidR="00C82E38" w:rsidRPr="00C82E38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351D79BD" w14:textId="77777777" w:rsidR="00C82E38" w:rsidRPr="00C82E38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46D419EF" w14:textId="77777777" w:rsidR="00C82E38" w:rsidRPr="00C82E38" w:rsidRDefault="00C82E38" w:rsidP="00272C90">
      <w:pPr>
        <w:spacing w:line="360" w:lineRule="auto"/>
        <w:rPr>
          <w:rFonts w:ascii="Cambria" w:hAnsi="Cambria"/>
          <w:b/>
          <w:sz w:val="24"/>
          <w:szCs w:val="24"/>
        </w:rPr>
      </w:pPr>
    </w:p>
    <w:p w14:paraId="51F3B89F" w14:textId="77777777" w:rsidR="00315ED2" w:rsidRDefault="00315ED2" w:rsidP="00272C90">
      <w:pPr>
        <w:spacing w:line="360" w:lineRule="auto"/>
        <w:jc w:val="center"/>
        <w:rPr>
          <w:rFonts w:ascii="Cambria" w:hAnsi="Cambria"/>
          <w:b/>
          <w:sz w:val="24"/>
          <w:szCs w:val="24"/>
        </w:rPr>
        <w:sectPr w:rsidR="00315ED2" w:rsidSect="00AC1D24">
          <w:headerReference w:type="first" r:id="rId9"/>
          <w:pgSz w:w="12240" w:h="15840" w:code="1"/>
          <w:pgMar w:top="1440" w:right="1440" w:bottom="1440" w:left="2160" w:header="0" w:footer="0" w:gutter="0"/>
          <w:pgNumType w:fmt="lowerRoman"/>
          <w:cols w:space="720"/>
          <w:titlePg/>
          <w:docGrid w:linePitch="360"/>
        </w:sectPr>
      </w:pPr>
    </w:p>
    <w:p w14:paraId="0DFE7A97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lastRenderedPageBreak/>
        <w:t>CHAPTER I</w:t>
      </w:r>
    </w:p>
    <w:p w14:paraId="76B1A9A0" w14:textId="77777777" w:rsidR="00C82E38" w:rsidRPr="00C82E38" w:rsidRDefault="00C82E38" w:rsidP="00272C90">
      <w:pPr>
        <w:spacing w:after="400"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t>INTRODUCTION</w:t>
      </w:r>
    </w:p>
    <w:p w14:paraId="18C556DD" w14:textId="77777777" w:rsidR="00C82E38" w:rsidRPr="003A4CFB" w:rsidRDefault="00C82E38" w:rsidP="005D07D7">
      <w:pPr>
        <w:numPr>
          <w:ilvl w:val="1"/>
          <w:numId w:val="7"/>
        </w:numPr>
        <w:spacing w:line="360" w:lineRule="auto"/>
        <w:ind w:left="720"/>
        <w:contextualSpacing/>
        <w:jc w:val="both"/>
        <w:rPr>
          <w:rFonts w:ascii="Cambria" w:hAnsi="Cambria"/>
          <w:b/>
          <w:sz w:val="24"/>
          <w:szCs w:val="24"/>
          <w:highlight w:val="yellow"/>
        </w:rPr>
      </w:pPr>
      <w:r w:rsidRPr="003A4CFB">
        <w:rPr>
          <w:rFonts w:ascii="Cambria" w:hAnsi="Cambria"/>
          <w:b/>
          <w:sz w:val="24"/>
          <w:szCs w:val="24"/>
          <w:highlight w:val="yellow"/>
        </w:rPr>
        <w:t>Background of the Study</w:t>
      </w:r>
    </w:p>
    <w:p w14:paraId="65A219F3" w14:textId="77777777" w:rsidR="00CE7B7B" w:rsidRDefault="0061086E" w:rsidP="005D07D7">
      <w:pPr>
        <w:spacing w:line="360" w:lineRule="auto"/>
        <w:ind w:firstLine="720"/>
        <w:rPr>
          <w:rFonts w:ascii="Cambria" w:hAnsi="Cambria"/>
          <w:sz w:val="24"/>
          <w:szCs w:val="24"/>
        </w:rPr>
      </w:pPr>
      <w:r w:rsidRPr="003A4CFB">
        <w:rPr>
          <w:rFonts w:asciiTheme="majorHAnsi" w:hAnsiTheme="majorHAnsi"/>
          <w:b/>
          <w:i/>
          <w:noProof/>
          <w:color w:val="FFFF00"/>
          <w:sz w:val="24"/>
          <w:szCs w:val="24"/>
          <w:highlight w:val="yellow"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D95BB9" wp14:editId="65A08293">
                <wp:simplePos x="0" y="0"/>
                <wp:positionH relativeFrom="column">
                  <wp:posOffset>0</wp:posOffset>
                </wp:positionH>
                <wp:positionV relativeFrom="paragraph">
                  <wp:posOffset>763905</wp:posOffset>
                </wp:positionV>
                <wp:extent cx="5486400" cy="1404620"/>
                <wp:effectExtent l="0" t="0" r="19050" b="1651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743C" w14:textId="77777777" w:rsidR="008D7F90" w:rsidRPr="00F22F64" w:rsidRDefault="008D7F90" w:rsidP="0061086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7D66F88F" w14:textId="77777777" w:rsidR="008D7F90" w:rsidRPr="00F22F64" w:rsidRDefault="008D7F90" w:rsidP="0061086E">
                            <w:pP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F22F64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Figure 1</w:t>
                            </w:r>
                          </w:p>
                          <w:p w14:paraId="725A9330" w14:textId="77777777" w:rsidR="008D7F90" w:rsidRPr="00F22F64" w:rsidRDefault="008D7F90" w:rsidP="0061086E">
                            <w:pPr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22F64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Poblacion</w:t>
                            </w:r>
                            <w:proofErr w:type="spellEnd"/>
                            <w:r w:rsidRPr="00F22F64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 xml:space="preserve"> South Site</w:t>
                            </w:r>
                          </w:p>
                          <w:p w14:paraId="17CD816A" w14:textId="77777777" w:rsidR="008D7F90" w:rsidRPr="00F22F64" w:rsidRDefault="008D7F90" w:rsidP="0061086E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14:paraId="41EA856B" w14:textId="77777777" w:rsidR="008D7F90" w:rsidRPr="00F22F64" w:rsidRDefault="008D7F90" w:rsidP="0061086E">
                            <w:pPr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F22F64">
                              <w:rPr>
                                <w:rFonts w:ascii="Cambria" w:hAnsi="Cambria"/>
                                <w:noProof/>
                                <w:lang w:val="en-PH" w:eastAsia="en-PH"/>
                              </w:rPr>
                              <w:drawing>
                                <wp:inline distT="0" distB="0" distL="0" distR="0" wp14:anchorId="0858F421" wp14:editId="579A39CE">
                                  <wp:extent cx="4276725" cy="2495550"/>
                                  <wp:effectExtent l="0" t="0" r="9525" b="0"/>
                                  <wp:docPr id="16" name="Picture 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1FCEA0BC-7300-46A1-B1BD-02F968A949B4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5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1FCEA0BC-7300-46A1-B1BD-02F968A949B4}"/>
                                              </a:ext>
                                            </a:extLst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6725" cy="2495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0D1F67" w14:textId="77777777" w:rsidR="008D7F90" w:rsidRPr="00F22F64" w:rsidRDefault="008D7F90" w:rsidP="0061086E">
                            <w:pPr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14:paraId="5B7AA1D6" w14:textId="77777777" w:rsidR="008D7F90" w:rsidRPr="00F22F64" w:rsidRDefault="008D7F90" w:rsidP="00F22F64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3A4CFB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 xml:space="preserve">Source: </w:t>
                            </w:r>
                            <w:r w:rsidRPr="003A4CFB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(if taken from a different material)</w:t>
                            </w:r>
                          </w:p>
                          <w:p w14:paraId="0A9F6C68" w14:textId="77777777" w:rsidR="008D7F90" w:rsidRPr="00F22F64" w:rsidRDefault="008D7F90" w:rsidP="0061086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D95BB9" id="_x0000_s1028" type="#_x0000_t202" style="position:absolute;left:0;text-align:left;margin-left:0;margin-top:60.15pt;width:6in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">
                <v:textbox style="mso-fit-shape-to-text:t">
                  <w:txbxContent>
                    <w:p w14:paraId="47BB743C" w14:textId="77777777" w:rsidR="008D7F90" w:rsidRPr="00F22F64" w:rsidRDefault="008D7F90" w:rsidP="0061086E">
                      <w:pPr>
                        <w:rPr>
                          <w:rFonts w:ascii="Cambria" w:hAnsi="Cambria"/>
                        </w:rPr>
                      </w:pPr>
                    </w:p>
                    <w:p w14:paraId="7D66F88F" w14:textId="77777777" w:rsidR="008D7F90" w:rsidRPr="00F22F64" w:rsidRDefault="008D7F90" w:rsidP="0061086E">
                      <w:pPr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</w:pPr>
                      <w:r w:rsidRPr="00F22F64"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  <w:t>Figure 1</w:t>
                      </w:r>
                    </w:p>
                    <w:p w14:paraId="725A9330" w14:textId="77777777" w:rsidR="008D7F90" w:rsidRPr="00F22F64" w:rsidRDefault="008D7F90" w:rsidP="0061086E">
                      <w:pPr>
                        <w:rPr>
                          <w:rFonts w:ascii="Cambria" w:hAnsi="Cambria"/>
                          <w:i/>
                          <w:sz w:val="24"/>
                          <w:szCs w:val="24"/>
                        </w:rPr>
                      </w:pPr>
                      <w:proofErr w:type="spellStart"/>
                      <w:r w:rsidRPr="00F22F64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Poblacion</w:t>
                      </w:r>
                      <w:proofErr w:type="spellEnd"/>
                      <w:r w:rsidRPr="00F22F64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 xml:space="preserve"> South Site</w:t>
                      </w:r>
                    </w:p>
                    <w:p w14:paraId="17CD816A" w14:textId="77777777" w:rsidR="008D7F90" w:rsidRPr="00F22F64" w:rsidRDefault="008D7F90" w:rsidP="0061086E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14:paraId="41EA856B" w14:textId="77777777" w:rsidR="008D7F90" w:rsidRPr="00F22F64" w:rsidRDefault="008D7F90" w:rsidP="0061086E">
                      <w:pPr>
                        <w:jc w:val="center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F22F64">
                        <w:rPr>
                          <w:rFonts w:ascii="Cambria" w:hAnsi="Cambria"/>
                          <w:noProof/>
                          <w:lang w:val="en-PH" w:eastAsia="en-PH"/>
                        </w:rPr>
                        <w:drawing>
                          <wp:inline distT="0" distB="0" distL="0" distR="0" wp14:anchorId="0858F421" wp14:editId="579A39CE">
                            <wp:extent cx="4276725" cy="2495550"/>
                            <wp:effectExtent l="0" t="0" r="9525" b="0"/>
                            <wp:docPr id="16" name="Picture 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1FCEA0BC-7300-46A1-B1BD-02F968A949B4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5">
                                      <a:extLst>
                                        <a:ext uri="{FF2B5EF4-FFF2-40B4-BE49-F238E27FC236}">
                                          <a16:creationId xmlns:a16="http://schemas.microsoft.com/office/drawing/2014/main" id="{1FCEA0BC-7300-46A1-B1BD-02F968A949B4}"/>
                                        </a:ext>
                                      </a:extLst>
                                    </pic:cNvPr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6725" cy="2495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0D1F67" w14:textId="77777777" w:rsidR="008D7F90" w:rsidRPr="00F22F64" w:rsidRDefault="008D7F90" w:rsidP="0061086E">
                      <w:pPr>
                        <w:jc w:val="center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14:paraId="5B7AA1D6" w14:textId="77777777" w:rsidR="008D7F90" w:rsidRPr="00F22F64" w:rsidRDefault="008D7F90" w:rsidP="00F22F64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3A4CFB">
                        <w:rPr>
                          <w:rFonts w:ascii="Cambria" w:hAnsi="Cambria"/>
                          <w:sz w:val="24"/>
                          <w:szCs w:val="24"/>
                          <w:highlight w:val="yellow"/>
                        </w:rPr>
                        <w:t xml:space="preserve">Source: </w:t>
                      </w:r>
                      <w:r w:rsidRPr="003A4CFB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(if taken from a different material)</w:t>
                      </w:r>
                    </w:p>
                    <w:p w14:paraId="0A9F6C68" w14:textId="77777777" w:rsidR="008D7F90" w:rsidRPr="00F22F64" w:rsidRDefault="008D7F90" w:rsidP="0061086E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2E38" w:rsidRPr="003A4CFB">
        <w:rPr>
          <w:rFonts w:ascii="Cambria" w:hAnsi="Cambria"/>
          <w:sz w:val="24"/>
          <w:szCs w:val="24"/>
          <w:highlight w:val="yellow"/>
        </w:rPr>
        <w:t>As time passes, the growth of a specific area develops, incorporating various trends and advancements to boost a specific community. Solano is well-known</w:t>
      </w:r>
    </w:p>
    <w:p w14:paraId="16CA6BED" w14:textId="77777777" w:rsidR="0061086E" w:rsidRDefault="0061086E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6E9B251B" w14:textId="77777777" w:rsidR="0061086E" w:rsidRDefault="0061086E" w:rsidP="00272C90">
      <w:pPr>
        <w:spacing w:line="360" w:lineRule="auto"/>
        <w:rPr>
          <w:rFonts w:ascii="Cambria" w:hAnsi="Cambria"/>
        </w:rPr>
      </w:pPr>
    </w:p>
    <w:p w14:paraId="50EB7DFC" w14:textId="77777777" w:rsidR="0061086E" w:rsidRDefault="0061086E" w:rsidP="00272C90">
      <w:pPr>
        <w:spacing w:line="360" w:lineRule="auto"/>
        <w:rPr>
          <w:rFonts w:ascii="Cambria" w:hAnsi="Cambria"/>
        </w:rPr>
      </w:pPr>
    </w:p>
    <w:p w14:paraId="754D0C14" w14:textId="77777777" w:rsidR="0061086E" w:rsidRDefault="0061086E" w:rsidP="003A4CFB">
      <w:pPr>
        <w:shd w:val="clear" w:color="auto" w:fill="00B0F0"/>
        <w:rPr>
          <w:rFonts w:ascii="Cambria" w:hAnsi="Cambria"/>
          <w:sz w:val="24"/>
        </w:rPr>
      </w:pPr>
      <w:r w:rsidRPr="0061086E">
        <w:rPr>
          <w:rFonts w:ascii="Cambria" w:hAnsi="Cambria"/>
          <w:sz w:val="24"/>
        </w:rPr>
        <w:t>Inserting Figures</w:t>
      </w:r>
    </w:p>
    <w:p w14:paraId="27D54BCF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Text Box</w:t>
      </w:r>
    </w:p>
    <w:p w14:paraId="3CCA1772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Set Text Box width to 6.0”</w:t>
      </w:r>
    </w:p>
    <w:p w14:paraId="2FF242B0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Format Text Box to Cambria 12, </w:t>
      </w:r>
      <w:r w:rsidRPr="00BC38CA">
        <w:rPr>
          <w:rFonts w:ascii="Cambria" w:hAnsi="Cambria"/>
          <w:i/>
          <w:sz w:val="24"/>
        </w:rPr>
        <w:t>single spacing</w:t>
      </w:r>
    </w:p>
    <w:p w14:paraId="7BF51E58" w14:textId="77777777" w:rsidR="00087839" w:rsidRDefault="00087839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Skip 1 space</w:t>
      </w:r>
    </w:p>
    <w:p w14:paraId="059A0FF5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 w:rsidRPr="0061086E">
        <w:rPr>
          <w:rFonts w:ascii="Cambria" w:hAnsi="Cambria"/>
          <w:b/>
          <w:sz w:val="24"/>
        </w:rPr>
        <w:t>Figure</w:t>
      </w:r>
      <w:r>
        <w:rPr>
          <w:rFonts w:ascii="Cambria" w:hAnsi="Cambria"/>
          <w:sz w:val="24"/>
        </w:rPr>
        <w:t xml:space="preserve"> </w:t>
      </w:r>
      <w:r w:rsidRPr="0061086E">
        <w:rPr>
          <w:rFonts w:ascii="Cambria" w:hAnsi="Cambria"/>
          <w:b/>
          <w:sz w:val="24"/>
        </w:rPr>
        <w:t>number</w:t>
      </w:r>
      <w:r>
        <w:rPr>
          <w:rFonts w:ascii="Cambria" w:hAnsi="Cambria"/>
          <w:sz w:val="24"/>
        </w:rPr>
        <w:t xml:space="preserve"> (Bold)</w:t>
      </w:r>
      <w:r w:rsidR="00F22F64">
        <w:rPr>
          <w:rFonts w:ascii="Cambria" w:hAnsi="Cambria"/>
          <w:sz w:val="24"/>
        </w:rPr>
        <w:t>, no period after</w:t>
      </w:r>
    </w:p>
    <w:p w14:paraId="0262D265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 w:rsidRPr="0061086E">
        <w:rPr>
          <w:rFonts w:ascii="Cambria" w:hAnsi="Cambria"/>
          <w:i/>
          <w:sz w:val="24"/>
        </w:rPr>
        <w:t>Figure title</w:t>
      </w:r>
      <w:r>
        <w:rPr>
          <w:rFonts w:ascii="Cambria" w:hAnsi="Cambria"/>
          <w:sz w:val="24"/>
        </w:rPr>
        <w:t xml:space="preserve"> (Regular, italic)</w:t>
      </w:r>
    </w:p>
    <w:p w14:paraId="242E1C7F" w14:textId="77777777" w:rsidR="00087839" w:rsidRDefault="00087839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1 space</w:t>
      </w:r>
    </w:p>
    <w:p w14:paraId="180809A3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Figure</w:t>
      </w:r>
    </w:p>
    <w:p w14:paraId="07666000" w14:textId="77777777" w:rsidR="0030778B" w:rsidRDefault="0030778B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1 space</w:t>
      </w:r>
    </w:p>
    <w:p w14:paraId="7D7D92CC" w14:textId="77777777" w:rsidR="0030778B" w:rsidRDefault="0030778B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 w:rsidRPr="0030778B">
        <w:rPr>
          <w:rFonts w:ascii="Cambria" w:hAnsi="Cambria"/>
          <w:sz w:val="24"/>
        </w:rPr>
        <w:lastRenderedPageBreak/>
        <w:t>Source: (if taken after a different material)</w:t>
      </w:r>
    </w:p>
    <w:p w14:paraId="5575A228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Set Text Box to </w:t>
      </w:r>
      <w:r w:rsidRPr="00087839">
        <w:rPr>
          <w:rFonts w:ascii="Cambria" w:hAnsi="Cambria"/>
          <w:b/>
          <w:sz w:val="24"/>
        </w:rPr>
        <w:t>Wrap &gt; Square</w:t>
      </w:r>
      <w:r w:rsidR="00087839">
        <w:rPr>
          <w:rFonts w:ascii="Cambria" w:hAnsi="Cambria"/>
          <w:sz w:val="24"/>
        </w:rPr>
        <w:t xml:space="preserve"> (enables moving vertically on page)</w:t>
      </w:r>
    </w:p>
    <w:p w14:paraId="1CDAB0B9" w14:textId="77777777" w:rsidR="006E35C9" w:rsidRPr="0061086E" w:rsidRDefault="006E35C9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May also use </w:t>
      </w:r>
      <w:r w:rsidRPr="00087839">
        <w:rPr>
          <w:rFonts w:ascii="Cambria" w:hAnsi="Cambria"/>
          <w:b/>
          <w:sz w:val="24"/>
        </w:rPr>
        <w:t xml:space="preserve">Wrap &gt; </w:t>
      </w:r>
      <w:r w:rsidR="008B2452">
        <w:rPr>
          <w:rFonts w:ascii="Cambria" w:hAnsi="Cambria"/>
          <w:b/>
          <w:sz w:val="24"/>
        </w:rPr>
        <w:t xml:space="preserve">In Line With Text </w:t>
      </w:r>
      <w:r w:rsidR="008B2452">
        <w:rPr>
          <w:rFonts w:ascii="Cambria" w:hAnsi="Cambria"/>
          <w:sz w:val="24"/>
        </w:rPr>
        <w:t>(whichever is more manageable)</w:t>
      </w:r>
    </w:p>
    <w:p w14:paraId="0CBA7B08" w14:textId="77777777" w:rsidR="0061086E" w:rsidRDefault="00087839" w:rsidP="00272C90">
      <w:pPr>
        <w:spacing w:line="360" w:lineRule="auto"/>
        <w:ind w:hanging="450"/>
        <w:rPr>
          <w:rFonts w:ascii="Cambria" w:hAnsi="Cambria"/>
        </w:rPr>
      </w:pPr>
      <w:r w:rsidRPr="003D0139">
        <w:rPr>
          <w:rFonts w:asciiTheme="majorHAnsi" w:hAnsiTheme="majorHAnsi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BE2E59" wp14:editId="7004EA37">
                <wp:simplePos x="0" y="0"/>
                <wp:positionH relativeFrom="column">
                  <wp:posOffset>0</wp:posOffset>
                </wp:positionH>
                <wp:positionV relativeFrom="paragraph">
                  <wp:posOffset>188595</wp:posOffset>
                </wp:positionV>
                <wp:extent cx="5486400" cy="1404620"/>
                <wp:effectExtent l="0" t="0" r="19050" b="1206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5C349" w14:textId="77777777" w:rsidR="008D7F90" w:rsidRDefault="008D7F90" w:rsidP="000878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14:paraId="6C01A8D9" w14:textId="77777777" w:rsidR="008D7F90" w:rsidRPr="00087839" w:rsidRDefault="008D7F90" w:rsidP="00087839">
                            <w:pP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Table 1</w:t>
                            </w:r>
                          </w:p>
                          <w:p w14:paraId="16B78B2A" w14:textId="77777777" w:rsidR="008D7F90" w:rsidRPr="00087839" w:rsidRDefault="008D7F90" w:rsidP="00087839">
                            <w:pPr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Land Slope Category in the Municipality of Solano</w:t>
                            </w:r>
                          </w:p>
                          <w:p w14:paraId="1A628754" w14:textId="77777777" w:rsidR="008D7F90" w:rsidRPr="00087839" w:rsidRDefault="008D7F90" w:rsidP="000878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00"/>
                              <w:gridCol w:w="1530"/>
                              <w:gridCol w:w="2936"/>
                              <w:gridCol w:w="1511"/>
                              <w:gridCol w:w="1313"/>
                            </w:tblGrid>
                            <w:tr w:rsidR="008D7F90" w:rsidRPr="00087839" w14:paraId="72A6235F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50EE566A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6276037C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6470AA39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DESCRIPTON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513F486A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AREA (Has)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03C9E014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PERCENT</w:t>
                                  </w:r>
                                </w:p>
                              </w:tc>
                            </w:tr>
                            <w:tr w:rsidR="008D7F90" w:rsidRPr="00087839" w14:paraId="2DF9DF17" w14:textId="77777777" w:rsidTr="007E7649">
                              <w:trPr>
                                <w:trHeight w:val="412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6AA7F7FC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48E15DC8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Below 18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08D79654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Level to nearly level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51AED1BB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7,591.7082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3AB0DC22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73.72</w:t>
                                  </w:r>
                                </w:p>
                              </w:tc>
                            </w:tr>
                            <w:tr w:rsidR="008D7F90" w:rsidRPr="00087839" w14:paraId="6E2F8D08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</w:tcPr>
                                <w:p w14:paraId="65F04DEB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4EEA2509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18-30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079B9CFE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Rolling to Hilly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</w:tcPr>
                                <w:p w14:paraId="77E28420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1,267.2660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 w14:paraId="47F3C73F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12.31</w:t>
                                  </w:r>
                                </w:p>
                              </w:tc>
                            </w:tr>
                            <w:tr w:rsidR="008D7F90" w:rsidRPr="00087839" w14:paraId="619C643B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</w:tcPr>
                                <w:p w14:paraId="3142613F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5A9972BF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30-50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4BD3E074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Steep Hill to Mountainous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</w:tcPr>
                                <w:p w14:paraId="1A569E88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1,002.1782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 w14:paraId="080C7976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9.73</w:t>
                                  </w:r>
                                </w:p>
                              </w:tc>
                            </w:tr>
                            <w:tr w:rsidR="008D7F90" w:rsidRPr="00087839" w14:paraId="6DB82A68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7BE0665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0083E29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Above 50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7459332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 xml:space="preserve">Very </w:t>
                                  </w:r>
                                  <w:proofErr w:type="spellStart"/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steepy</w:t>
                                  </w:r>
                                  <w:proofErr w:type="spellEnd"/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 xml:space="preserve"> mountainous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32CB903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437.4078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5C26561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4.25</w:t>
                                  </w:r>
                                </w:p>
                              </w:tc>
                            </w:tr>
                            <w:tr w:rsidR="008D7F90" w:rsidRPr="00087839" w14:paraId="70EBFFDF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4D3FC567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2284D05E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5C3A78B8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4A360B20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10,298.5603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1655B420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100.00</w:t>
                                  </w:r>
                                </w:p>
                              </w:tc>
                            </w:tr>
                          </w:tbl>
                          <w:p w14:paraId="28C3FC75" w14:textId="77777777" w:rsidR="008D7F90" w:rsidRDefault="008D7F90" w:rsidP="0008783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01B8E475" w14:textId="77777777" w:rsidR="008D7F90" w:rsidRPr="0030778B" w:rsidRDefault="008D7F90" w:rsidP="000878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3A4CFB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 xml:space="preserve">Source: </w:t>
                            </w:r>
                            <w:r w:rsidRPr="003A4CFB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(if taken from a different material)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BE2E59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0;margin-top:14.85pt;width:6in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">
                <v:textbox style="mso-fit-shape-to-text:t">
                  <w:txbxContent>
                    <w:p w14:paraId="4565C349" w14:textId="77777777" w:rsidR="008D7F90" w:rsidRDefault="008D7F90" w:rsidP="00087839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14:paraId="6C01A8D9" w14:textId="77777777" w:rsidR="008D7F90" w:rsidRPr="00087839" w:rsidRDefault="008D7F90" w:rsidP="00087839">
                      <w:pPr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</w:pPr>
                      <w:r w:rsidRPr="00087839"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  <w:t>Table 1</w:t>
                      </w:r>
                    </w:p>
                    <w:p w14:paraId="16B78B2A" w14:textId="77777777" w:rsidR="008D7F90" w:rsidRPr="00087839" w:rsidRDefault="008D7F90" w:rsidP="00087839">
                      <w:pPr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</w:pPr>
                      <w:r w:rsidRPr="00087839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Land Slope Category in the Municipality of Solano</w:t>
                      </w:r>
                    </w:p>
                    <w:p w14:paraId="1A628754" w14:textId="77777777" w:rsidR="008D7F90" w:rsidRPr="00087839" w:rsidRDefault="008D7F90" w:rsidP="00087839">
                      <w:pPr>
                        <w:rPr>
                          <w:rFonts w:ascii="Cambria" w:hAnsi="Cambria"/>
                          <w:sz w:val="24"/>
                          <w:szCs w:val="24"/>
                          <w:highlight w:val="yellow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00"/>
                        <w:gridCol w:w="1530"/>
                        <w:gridCol w:w="2936"/>
                        <w:gridCol w:w="1511"/>
                        <w:gridCol w:w="1313"/>
                      </w:tblGrid>
                      <w:tr w:rsidR="008D7F90" w:rsidRPr="00087839" w14:paraId="72A6235F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50EE566A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6276037C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6470AA39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DESCRIPTON</w:t>
                            </w:r>
                          </w:p>
                        </w:tc>
                        <w:tc>
                          <w:tcPr>
                            <w:tcW w:w="1511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513F486A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AREA (Has)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03C9E014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PERCENT</w:t>
                            </w:r>
                          </w:p>
                        </w:tc>
                      </w:tr>
                      <w:tr w:rsidR="008D7F90" w:rsidRPr="00087839" w14:paraId="2DF9DF17" w14:textId="77777777" w:rsidTr="007E7649">
                        <w:trPr>
                          <w:trHeight w:val="412"/>
                        </w:trPr>
                        <w:tc>
                          <w:tcPr>
                            <w:tcW w:w="900" w:type="dxa"/>
                            <w:tcBorders>
                              <w:top w:val="single" w:sz="4" w:space="0" w:color="auto"/>
                            </w:tcBorders>
                          </w:tcPr>
                          <w:p w14:paraId="6AA7F7FC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uto"/>
                            </w:tcBorders>
                          </w:tcPr>
                          <w:p w14:paraId="48E15DC8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Below 18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top w:val="single" w:sz="4" w:space="0" w:color="auto"/>
                            </w:tcBorders>
                          </w:tcPr>
                          <w:p w14:paraId="08D79654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Level to nearly level</w:t>
                            </w:r>
                          </w:p>
                        </w:tc>
                        <w:tc>
                          <w:tcPr>
                            <w:tcW w:w="1511" w:type="dxa"/>
                            <w:tcBorders>
                              <w:top w:val="single" w:sz="4" w:space="0" w:color="auto"/>
                            </w:tcBorders>
                          </w:tcPr>
                          <w:p w14:paraId="51AED1BB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7,591.7082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sz="4" w:space="0" w:color="auto"/>
                            </w:tcBorders>
                          </w:tcPr>
                          <w:p w14:paraId="3AB0DC22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73.72</w:t>
                            </w:r>
                          </w:p>
                        </w:tc>
                      </w:tr>
                      <w:tr w:rsidR="008D7F90" w:rsidRPr="00087839" w14:paraId="6E2F8D08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</w:tcPr>
                          <w:p w14:paraId="65F04DEB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14:paraId="4EEA2509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18-30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079B9CFE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Rolling to Hilly</w:t>
                            </w:r>
                          </w:p>
                        </w:tc>
                        <w:tc>
                          <w:tcPr>
                            <w:tcW w:w="1511" w:type="dxa"/>
                          </w:tcPr>
                          <w:p w14:paraId="77E28420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1,267.2660</w:t>
                            </w:r>
                          </w:p>
                        </w:tc>
                        <w:tc>
                          <w:tcPr>
                            <w:tcW w:w="1313" w:type="dxa"/>
                          </w:tcPr>
                          <w:p w14:paraId="47F3C73F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12.31</w:t>
                            </w:r>
                          </w:p>
                        </w:tc>
                      </w:tr>
                      <w:tr w:rsidR="008D7F90" w:rsidRPr="00087839" w14:paraId="619C643B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</w:tcPr>
                          <w:p w14:paraId="3142613F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Q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14:paraId="5A9972BF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30-50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4BD3E074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Steep Hill to Mountainous</w:t>
                            </w:r>
                          </w:p>
                        </w:tc>
                        <w:tc>
                          <w:tcPr>
                            <w:tcW w:w="1511" w:type="dxa"/>
                          </w:tcPr>
                          <w:p w14:paraId="1A569E88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1,002.1782</w:t>
                            </w:r>
                          </w:p>
                        </w:tc>
                        <w:tc>
                          <w:tcPr>
                            <w:tcW w:w="1313" w:type="dxa"/>
                          </w:tcPr>
                          <w:p w14:paraId="080C7976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9.73</w:t>
                            </w:r>
                          </w:p>
                        </w:tc>
                      </w:tr>
                      <w:tr w:rsidR="008D7F90" w:rsidRPr="00087839" w14:paraId="6DB82A68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  <w:tcBorders>
                              <w:bottom w:val="single" w:sz="4" w:space="0" w:color="auto"/>
                            </w:tcBorders>
                          </w:tcPr>
                          <w:p w14:paraId="47BE0665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bottom w:val="single" w:sz="4" w:space="0" w:color="auto"/>
                            </w:tcBorders>
                          </w:tcPr>
                          <w:p w14:paraId="60083E29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Above 50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bottom w:val="single" w:sz="4" w:space="0" w:color="auto"/>
                            </w:tcBorders>
                          </w:tcPr>
                          <w:p w14:paraId="37459332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 xml:space="preserve">Very </w:t>
                            </w:r>
                            <w:proofErr w:type="spellStart"/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steepy</w:t>
                            </w:r>
                            <w:proofErr w:type="spellEnd"/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 xml:space="preserve"> mountainous</w:t>
                            </w:r>
                          </w:p>
                        </w:tc>
                        <w:tc>
                          <w:tcPr>
                            <w:tcW w:w="1511" w:type="dxa"/>
                            <w:tcBorders>
                              <w:bottom w:val="single" w:sz="4" w:space="0" w:color="auto"/>
                            </w:tcBorders>
                          </w:tcPr>
                          <w:p w14:paraId="032CB903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437.4078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bottom w:val="single" w:sz="4" w:space="0" w:color="auto"/>
                            </w:tcBorders>
                          </w:tcPr>
                          <w:p w14:paraId="65C26561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4.25</w:t>
                            </w:r>
                          </w:p>
                        </w:tc>
                      </w:tr>
                      <w:tr w:rsidR="008D7F90" w:rsidRPr="00087839" w14:paraId="70EBFFDF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4D3FC567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2284D05E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</w:tc>
                        <w:tc>
                          <w:tcPr>
                            <w:tcW w:w="2936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5C3A78B8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</w:tc>
                        <w:tc>
                          <w:tcPr>
                            <w:tcW w:w="1511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4A360B20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10,298.5603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1655B420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100.00</w:t>
                            </w:r>
                          </w:p>
                        </w:tc>
                      </w:tr>
                    </w:tbl>
                    <w:p w14:paraId="28C3FC75" w14:textId="77777777" w:rsidR="008D7F90" w:rsidRDefault="008D7F90" w:rsidP="00087839">
                      <w:pPr>
                        <w:rPr>
                          <w:rFonts w:ascii="Cambria" w:hAnsi="Cambria"/>
                        </w:rPr>
                      </w:pPr>
                    </w:p>
                    <w:p w14:paraId="01B8E475" w14:textId="77777777" w:rsidR="008D7F90" w:rsidRPr="0030778B" w:rsidRDefault="008D7F90" w:rsidP="00087839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3A4CFB">
                        <w:rPr>
                          <w:rFonts w:ascii="Cambria" w:hAnsi="Cambria"/>
                          <w:sz w:val="24"/>
                          <w:szCs w:val="24"/>
                          <w:highlight w:val="yellow"/>
                        </w:rPr>
                        <w:t xml:space="preserve">Source: </w:t>
                      </w:r>
                      <w:r w:rsidRPr="003A4CFB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(if taken from a different material)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0EA2DE" w14:textId="77777777" w:rsidR="00087839" w:rsidRDefault="00087839" w:rsidP="003A4CFB">
      <w:pPr>
        <w:shd w:val="clear" w:color="auto" w:fill="00B0F0"/>
        <w:rPr>
          <w:rFonts w:ascii="Cambria" w:hAnsi="Cambria"/>
          <w:sz w:val="24"/>
        </w:rPr>
      </w:pPr>
      <w:r w:rsidRPr="0061086E">
        <w:rPr>
          <w:rFonts w:ascii="Cambria" w:hAnsi="Cambria"/>
          <w:sz w:val="24"/>
        </w:rPr>
        <w:t xml:space="preserve">Inserting </w:t>
      </w:r>
      <w:r>
        <w:rPr>
          <w:rFonts w:ascii="Cambria" w:hAnsi="Cambria"/>
          <w:sz w:val="24"/>
        </w:rPr>
        <w:t>Tables</w:t>
      </w:r>
      <w:r w:rsidR="006E35C9">
        <w:rPr>
          <w:rFonts w:ascii="Cambria" w:hAnsi="Cambria"/>
          <w:sz w:val="24"/>
        </w:rPr>
        <w:t xml:space="preserve"> (APA v7)</w:t>
      </w:r>
    </w:p>
    <w:p w14:paraId="718B0AFE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Text Box</w:t>
      </w:r>
    </w:p>
    <w:p w14:paraId="7E31A523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Set Text Box width to 6.0”</w:t>
      </w:r>
    </w:p>
    <w:p w14:paraId="51991B16" w14:textId="77777777" w:rsidR="00087839" w:rsidRPr="00BC38CA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i/>
          <w:sz w:val="24"/>
        </w:rPr>
      </w:pPr>
      <w:r>
        <w:rPr>
          <w:rFonts w:ascii="Cambria" w:hAnsi="Cambria"/>
          <w:sz w:val="24"/>
        </w:rPr>
        <w:t xml:space="preserve">Format Text Box to Cambria 12, </w:t>
      </w:r>
      <w:r w:rsidRPr="00BC38CA">
        <w:rPr>
          <w:rFonts w:ascii="Cambria" w:hAnsi="Cambria"/>
          <w:i/>
          <w:sz w:val="24"/>
        </w:rPr>
        <w:t>single spacing</w:t>
      </w:r>
    </w:p>
    <w:p w14:paraId="79B10011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Skip 1 space</w:t>
      </w:r>
    </w:p>
    <w:p w14:paraId="165C8DA8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>
        <w:rPr>
          <w:rFonts w:ascii="Cambria" w:hAnsi="Cambria"/>
          <w:b/>
          <w:sz w:val="24"/>
        </w:rPr>
        <w:t>Table</w:t>
      </w:r>
      <w:r>
        <w:rPr>
          <w:rFonts w:ascii="Cambria" w:hAnsi="Cambria"/>
          <w:sz w:val="24"/>
        </w:rPr>
        <w:t xml:space="preserve"> </w:t>
      </w:r>
      <w:r w:rsidRPr="0061086E">
        <w:rPr>
          <w:rFonts w:ascii="Cambria" w:hAnsi="Cambria"/>
          <w:b/>
          <w:sz w:val="24"/>
        </w:rPr>
        <w:t>number</w:t>
      </w:r>
      <w:r>
        <w:rPr>
          <w:rFonts w:ascii="Cambria" w:hAnsi="Cambria"/>
          <w:sz w:val="24"/>
        </w:rPr>
        <w:t xml:space="preserve"> (Bold)</w:t>
      </w:r>
    </w:p>
    <w:p w14:paraId="77B314B5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>
        <w:rPr>
          <w:rFonts w:ascii="Cambria" w:hAnsi="Cambria"/>
          <w:i/>
          <w:sz w:val="24"/>
        </w:rPr>
        <w:t>Table</w:t>
      </w:r>
      <w:r w:rsidRPr="0061086E">
        <w:rPr>
          <w:rFonts w:ascii="Cambria" w:hAnsi="Cambria"/>
          <w:i/>
          <w:sz w:val="24"/>
        </w:rPr>
        <w:t xml:space="preserve"> title</w:t>
      </w:r>
      <w:r>
        <w:rPr>
          <w:rFonts w:ascii="Cambria" w:hAnsi="Cambria"/>
          <w:sz w:val="24"/>
        </w:rPr>
        <w:t xml:space="preserve"> (Regular, italic)</w:t>
      </w:r>
    </w:p>
    <w:p w14:paraId="2C2E6A2D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1 space</w:t>
      </w:r>
    </w:p>
    <w:p w14:paraId="0BAC1518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Table</w:t>
      </w:r>
    </w:p>
    <w:p w14:paraId="63B1FDE7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Format table as above</w:t>
      </w:r>
      <w:r w:rsidR="00BC38CA">
        <w:rPr>
          <w:rFonts w:ascii="Cambria" w:hAnsi="Cambria"/>
          <w:sz w:val="24"/>
        </w:rPr>
        <w:t xml:space="preserve"> (no vertical borders)</w:t>
      </w:r>
    </w:p>
    <w:p w14:paraId="3E666BFF" w14:textId="77777777" w:rsidR="0030778B" w:rsidRDefault="0030778B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Insert 1 space </w:t>
      </w:r>
    </w:p>
    <w:p w14:paraId="7A49F0BF" w14:textId="77777777" w:rsidR="0030778B" w:rsidRDefault="0030778B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 w:rsidRPr="0030778B">
        <w:rPr>
          <w:rFonts w:ascii="Cambria" w:hAnsi="Cambria"/>
          <w:sz w:val="24"/>
        </w:rPr>
        <w:t>Source: (if taken after a different material)</w:t>
      </w:r>
    </w:p>
    <w:p w14:paraId="01A5CACC" w14:textId="77777777" w:rsidR="00087839" w:rsidRPr="0061086E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Set Text Box to </w:t>
      </w:r>
      <w:r w:rsidRPr="00087839">
        <w:rPr>
          <w:rFonts w:ascii="Cambria" w:hAnsi="Cambria"/>
          <w:b/>
          <w:sz w:val="24"/>
        </w:rPr>
        <w:t>Wrap &gt; Square</w:t>
      </w:r>
      <w:r>
        <w:rPr>
          <w:rFonts w:ascii="Cambria" w:hAnsi="Cambria"/>
          <w:sz w:val="24"/>
        </w:rPr>
        <w:t xml:space="preserve"> (enables moving vertically on page)</w:t>
      </w:r>
    </w:p>
    <w:p w14:paraId="5061ADE1" w14:textId="77777777" w:rsidR="003E4BA3" w:rsidRDefault="003E4BA3" w:rsidP="003A4CFB">
      <w:pPr>
        <w:shd w:val="clear" w:color="auto" w:fill="00B0F0"/>
        <w:spacing w:after="160" w:line="360" w:lineRule="auto"/>
        <w:rPr>
          <w:rFonts w:ascii="Cambria" w:hAnsi="Cambria"/>
        </w:rPr>
      </w:pPr>
    </w:p>
    <w:p w14:paraId="4E586C4D" w14:textId="77777777" w:rsidR="00E43DDE" w:rsidRPr="003E4BA3" w:rsidRDefault="003E4BA3" w:rsidP="003A4CFB">
      <w:pPr>
        <w:shd w:val="clear" w:color="auto" w:fill="00B0F0"/>
        <w:spacing w:after="160"/>
        <w:rPr>
          <w:rFonts w:ascii="Cambria" w:hAnsi="Cambria"/>
          <w:b/>
          <w:i/>
          <w:sz w:val="28"/>
        </w:rPr>
      </w:pPr>
      <w:r w:rsidRPr="003E4BA3">
        <w:rPr>
          <w:rFonts w:ascii="Cambria" w:hAnsi="Cambria"/>
          <w:b/>
          <w:i/>
          <w:sz w:val="28"/>
        </w:rPr>
        <w:t>REMOVE Border lines of Text boxes before printing the FINAL manuscript for BINDING</w:t>
      </w:r>
      <w:r w:rsidR="00E43DDE" w:rsidRPr="003E4BA3">
        <w:rPr>
          <w:rFonts w:ascii="Cambria" w:hAnsi="Cambria"/>
          <w:b/>
          <w:i/>
          <w:sz w:val="28"/>
        </w:rPr>
        <w:br w:type="page"/>
      </w:r>
    </w:p>
    <w:p w14:paraId="313FA9EE" w14:textId="77777777" w:rsidR="005D07D7" w:rsidRPr="00C82E38" w:rsidRDefault="00F31BBF" w:rsidP="005D07D7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CHAPTER II</w:t>
      </w:r>
    </w:p>
    <w:p w14:paraId="7266CEC6" w14:textId="77777777" w:rsidR="005D07D7" w:rsidRPr="00C82E38" w:rsidRDefault="005D07D7" w:rsidP="005D07D7">
      <w:pPr>
        <w:spacing w:after="400"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METHODOLOGY</w:t>
      </w:r>
    </w:p>
    <w:p w14:paraId="6D176E6C" w14:textId="77777777" w:rsidR="005D07D7" w:rsidRDefault="005D07D7" w:rsidP="005D07D7">
      <w:pPr>
        <w:numPr>
          <w:ilvl w:val="1"/>
          <w:numId w:val="13"/>
        </w:numPr>
        <w:spacing w:line="360" w:lineRule="auto"/>
        <w:contextualSpacing/>
        <w:jc w:val="both"/>
        <w:rPr>
          <w:rFonts w:ascii="Cambria" w:hAnsi="Cambria"/>
          <w:b/>
          <w:sz w:val="24"/>
          <w:szCs w:val="24"/>
          <w:highlight w:val="yellow"/>
        </w:rPr>
      </w:pPr>
      <w:r w:rsidRPr="003A4CFB">
        <w:rPr>
          <w:rFonts w:ascii="Cambria" w:hAnsi="Cambria"/>
          <w:b/>
          <w:sz w:val="24"/>
          <w:szCs w:val="24"/>
          <w:highlight w:val="yellow"/>
        </w:rPr>
        <w:t>Background of the Study</w:t>
      </w:r>
    </w:p>
    <w:p w14:paraId="36F42609" w14:textId="77777777" w:rsidR="005D07D7" w:rsidRPr="005D07D7" w:rsidRDefault="005D07D7" w:rsidP="005D07D7">
      <w:pPr>
        <w:spacing w:line="360" w:lineRule="auto"/>
        <w:ind w:left="90" w:firstLine="630"/>
        <w:contextualSpacing/>
        <w:jc w:val="both"/>
        <w:rPr>
          <w:rFonts w:ascii="Cambria" w:hAnsi="Cambria"/>
          <w:sz w:val="24"/>
          <w:szCs w:val="24"/>
        </w:rPr>
      </w:pPr>
      <w:r w:rsidRPr="005D07D7">
        <w:rPr>
          <w:rFonts w:ascii="Cambria" w:hAnsi="Cambria"/>
          <w:sz w:val="24"/>
          <w:szCs w:val="24"/>
          <w:highlight w:val="yellow"/>
        </w:rPr>
        <w:t>This is the start of methodology. Edit this part according to what you have in your paper.</w:t>
      </w:r>
    </w:p>
    <w:p w14:paraId="4F640A66" w14:textId="77777777" w:rsidR="005D07D7" w:rsidRDefault="005D07D7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4BEFD0CF" w14:textId="77777777" w:rsidR="00F31BBF" w:rsidRPr="00C82E38" w:rsidRDefault="00F31BBF" w:rsidP="00F31BBF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CHAPTER III</w:t>
      </w:r>
    </w:p>
    <w:p w14:paraId="4A2A624D" w14:textId="77777777" w:rsidR="00F31BBF" w:rsidRPr="00C82E38" w:rsidRDefault="00F31BBF" w:rsidP="00F31BBF">
      <w:pPr>
        <w:spacing w:after="400"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DATA AND RESULTS</w:t>
      </w:r>
    </w:p>
    <w:p w14:paraId="5709FA4A" w14:textId="77777777" w:rsidR="00F31BBF" w:rsidRDefault="00F31BBF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34D3CC50" w14:textId="77777777" w:rsidR="00F31BBF" w:rsidRPr="00C82E38" w:rsidRDefault="00F31BBF" w:rsidP="00F31BBF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CHAPTER IV</w:t>
      </w:r>
    </w:p>
    <w:p w14:paraId="3C51F453" w14:textId="77777777" w:rsidR="00F31BBF" w:rsidRPr="00C82E38" w:rsidRDefault="00F31BBF" w:rsidP="00F31BBF">
      <w:pPr>
        <w:spacing w:after="400"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CONCLUSIONS AND RECOMMENDATIONS</w:t>
      </w:r>
    </w:p>
    <w:p w14:paraId="2F16F722" w14:textId="77777777" w:rsidR="00F31BBF" w:rsidRPr="00F31BBF" w:rsidRDefault="00F31BBF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1F13AB2B" w14:textId="77777777" w:rsidR="00E43DDE" w:rsidRPr="00E43DDE" w:rsidRDefault="00CD7577" w:rsidP="00B41237">
      <w:pPr>
        <w:spacing w:after="40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REFERENCES</w:t>
      </w:r>
    </w:p>
    <w:p w14:paraId="509A65F7" w14:textId="77777777" w:rsidR="00E43DDE" w:rsidRPr="003A4CFB" w:rsidRDefault="00E43DDE" w:rsidP="00272C90">
      <w:pPr>
        <w:spacing w:before="200" w:line="360" w:lineRule="auto"/>
        <w:ind w:left="720" w:hanging="720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 xml:space="preserve">Ocampo, J. (2021). </w:t>
      </w:r>
      <w:r w:rsidRPr="003A4CFB">
        <w:rPr>
          <w:rFonts w:ascii="Cambria" w:hAnsi="Cambria"/>
          <w:i/>
          <w:sz w:val="24"/>
          <w:szCs w:val="24"/>
          <w:highlight w:val="yellow"/>
        </w:rPr>
        <w:t>Greenbelt Case Study</w:t>
      </w:r>
      <w:r w:rsidRPr="003A4CFB">
        <w:rPr>
          <w:rFonts w:ascii="Cambria" w:hAnsi="Cambria"/>
          <w:sz w:val="24"/>
          <w:szCs w:val="24"/>
          <w:highlight w:val="yellow"/>
        </w:rPr>
        <w:t>. Retrieved October 18, 2022, from https://www.scribd.com/document/535861383/Greenbelt-Case-Study#</w:t>
      </w:r>
    </w:p>
    <w:p w14:paraId="4E468A4C" w14:textId="77777777" w:rsidR="00E43DDE" w:rsidRPr="003A4CFB" w:rsidRDefault="00E43DDE" w:rsidP="00272C90">
      <w:pPr>
        <w:spacing w:before="200" w:line="360" w:lineRule="auto"/>
        <w:ind w:left="720" w:hanging="720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 xml:space="preserve">Gilles, S. (2014). </w:t>
      </w:r>
      <w:r w:rsidRPr="003A4CFB">
        <w:rPr>
          <w:rFonts w:ascii="Cambria" w:hAnsi="Cambria"/>
          <w:i/>
          <w:sz w:val="24"/>
          <w:szCs w:val="24"/>
          <w:highlight w:val="yellow"/>
        </w:rPr>
        <w:t>Determining Amenity Values of Green Open Spaces in Shopping Malls: The Ayala Greenbelt Park Experience</w:t>
      </w:r>
      <w:r w:rsidRPr="003A4CFB">
        <w:rPr>
          <w:rFonts w:ascii="Cambria" w:hAnsi="Cambria"/>
          <w:sz w:val="24"/>
          <w:szCs w:val="24"/>
          <w:highlight w:val="yellow"/>
        </w:rPr>
        <w:t>. Retrieved October 18, 2022, from https://www.academia.edu/5772254/Determining_Amenity_Values_of_Green_Open_Spaces_in_Shopping_Malls_The_Ayala_Greenbelt_Park_Experience_full_paper</w:t>
      </w:r>
    </w:p>
    <w:p w14:paraId="03347016" w14:textId="77777777" w:rsidR="00E43DDE" w:rsidRDefault="00E43DDE" w:rsidP="00272C90">
      <w:pPr>
        <w:spacing w:before="200" w:line="360" w:lineRule="auto"/>
        <w:ind w:left="720" w:hanging="720"/>
        <w:rPr>
          <w:rFonts w:ascii="Cambria" w:hAnsi="Cambria"/>
          <w:sz w:val="24"/>
          <w:szCs w:val="24"/>
        </w:rPr>
      </w:pPr>
      <w:r w:rsidRPr="003A4CFB">
        <w:rPr>
          <w:rFonts w:ascii="Cambria" w:hAnsi="Cambria"/>
          <w:i/>
          <w:sz w:val="24"/>
          <w:szCs w:val="24"/>
          <w:highlight w:val="yellow"/>
        </w:rPr>
        <w:t>SM Aura: A Haven of Business and Pleasure.</w:t>
      </w:r>
      <w:r w:rsidRPr="003A4CFB">
        <w:rPr>
          <w:rFonts w:ascii="Cambria" w:hAnsi="Cambria"/>
          <w:sz w:val="24"/>
          <w:szCs w:val="24"/>
          <w:highlight w:val="yellow"/>
        </w:rPr>
        <w:t xml:space="preserve"> (2013). Retrieved October 18, 2022, from https://kmcmaggroup.com/research-insights/2013/sm-aura-a-haven-of-business-and-pleasure/</w:t>
      </w:r>
      <w:r w:rsidRPr="00E43DDE">
        <w:rPr>
          <w:rFonts w:ascii="Cambria" w:hAnsi="Cambria"/>
          <w:sz w:val="24"/>
          <w:szCs w:val="24"/>
        </w:rPr>
        <w:t xml:space="preserve"> </w:t>
      </w:r>
    </w:p>
    <w:p w14:paraId="0DBCB3BE" w14:textId="77777777" w:rsidR="00A36BB3" w:rsidRDefault="00A36BB3" w:rsidP="00272C90">
      <w:pPr>
        <w:spacing w:line="360" w:lineRule="auto"/>
        <w:ind w:left="720" w:hanging="720"/>
        <w:rPr>
          <w:rFonts w:ascii="Cambria" w:hAnsi="Cambria"/>
          <w:sz w:val="24"/>
          <w:szCs w:val="24"/>
        </w:rPr>
      </w:pPr>
    </w:p>
    <w:p w14:paraId="1B4838E6" w14:textId="77777777" w:rsidR="006E35C9" w:rsidRDefault="006E35C9" w:rsidP="00272C90">
      <w:pPr>
        <w:spacing w:after="160"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3CBB94DD" w14:textId="77777777" w:rsidR="00A36BB3" w:rsidRDefault="00A36BB3" w:rsidP="003A4CFB">
      <w:pPr>
        <w:shd w:val="clear" w:color="auto" w:fill="00B0F0"/>
        <w:ind w:left="720" w:hanging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Setting the REFERENCES</w:t>
      </w:r>
      <w:r w:rsidR="007D00DA">
        <w:rPr>
          <w:rFonts w:ascii="Cambria" w:hAnsi="Cambria"/>
          <w:sz w:val="24"/>
          <w:szCs w:val="24"/>
        </w:rPr>
        <w:t xml:space="preserve"> section</w:t>
      </w:r>
    </w:p>
    <w:p w14:paraId="034ABCCD" w14:textId="77777777" w:rsidR="00A36BB3" w:rsidRDefault="00A36BB3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Highlight the entire entries</w:t>
      </w:r>
    </w:p>
    <w:p w14:paraId="6539C822" w14:textId="77777777" w:rsidR="00A36BB3" w:rsidRDefault="00A36BB3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Set to Align Left</w:t>
      </w:r>
    </w:p>
    <w:p w14:paraId="74BF9B04" w14:textId="77777777" w:rsidR="00A36BB3" w:rsidRDefault="00A36BB3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Apply this Paragraph setting…</w:t>
      </w:r>
    </w:p>
    <w:p w14:paraId="75AAD10D" w14:textId="77777777" w:rsidR="006E35C9" w:rsidRDefault="006E35C9" w:rsidP="00272C90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3522CF71" w14:textId="77777777" w:rsidR="00A36BB3" w:rsidRDefault="00A36BB3" w:rsidP="00272C90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 w:rsidR="006E35C9" w:rsidRPr="006E35C9">
        <w:rPr>
          <w:rFonts w:ascii="Cambria" w:hAnsi="Cambria"/>
          <w:noProof/>
          <w:sz w:val="24"/>
          <w:szCs w:val="24"/>
          <w:lang w:val="en-PH" w:eastAsia="en-PH"/>
        </w:rPr>
        <w:drawing>
          <wp:inline distT="0" distB="0" distL="0" distR="0" wp14:anchorId="079A30AD" wp14:editId="414A1784">
            <wp:extent cx="4086224" cy="523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###THESES_CAPSTONES\2022-2023-S1_2022-2023-S2\Paragraph Settin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4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F54D" w14:textId="77777777" w:rsidR="006E35C9" w:rsidRDefault="006E35C9" w:rsidP="00272C90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3BDB36E2" w14:textId="77777777" w:rsidR="00A36BB3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Remove Hyperlinks.</w:t>
      </w:r>
    </w:p>
    <w:p w14:paraId="63D54082" w14:textId="77777777" w:rsidR="006E35C9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No underlines.</w:t>
      </w:r>
    </w:p>
    <w:p w14:paraId="0718B537" w14:textId="77777777" w:rsidR="006E35C9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Arrange alphabetically according to authors.</w:t>
      </w:r>
    </w:p>
    <w:p w14:paraId="59ECA75E" w14:textId="77777777" w:rsidR="006E35C9" w:rsidRPr="00A36BB3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INCLUDE BOOKS AVAILABLE FROM THE SMU LIBRARY (ULRC)</w:t>
      </w:r>
    </w:p>
    <w:p w14:paraId="66DD9750" w14:textId="77777777" w:rsidR="001152AF" w:rsidRDefault="001152AF">
      <w:pPr>
        <w:spacing w:after="160" w:line="259" w:lineRule="auto"/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E02D3EB" w14:textId="77777777" w:rsidR="001152AF" w:rsidRDefault="001152AF" w:rsidP="0005300D">
      <w:pPr>
        <w:tabs>
          <w:tab w:val="left" w:pos="1800"/>
        </w:tabs>
        <w:ind w:left="1800" w:hanging="1800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lastRenderedPageBreak/>
        <w:t>Appendix A</w:t>
      </w:r>
      <w:r>
        <w:rPr>
          <w:rFonts w:ascii="Cambria" w:hAnsi="Cambria"/>
          <w:b/>
          <w:sz w:val="24"/>
        </w:rPr>
        <w:tab/>
      </w:r>
      <w:r w:rsidRPr="001152AF">
        <w:rPr>
          <w:rFonts w:ascii="Cambria" w:hAnsi="Cambria"/>
          <w:b/>
          <w:sz w:val="24"/>
        </w:rPr>
        <w:t xml:space="preserve">Student Researcher’s Letter of Intent for Prospective </w:t>
      </w:r>
    </w:p>
    <w:p w14:paraId="2D88C1E1" w14:textId="77777777" w:rsidR="001152AF" w:rsidRDefault="001152AF" w:rsidP="0005300D">
      <w:pPr>
        <w:tabs>
          <w:tab w:val="left" w:pos="1800"/>
        </w:tabs>
        <w:ind w:left="3600" w:hanging="1800"/>
        <w:rPr>
          <w:rFonts w:ascii="Cambria" w:hAnsi="Cambria"/>
          <w:b/>
          <w:sz w:val="24"/>
        </w:rPr>
      </w:pPr>
      <w:r w:rsidRPr="001152AF">
        <w:rPr>
          <w:rFonts w:ascii="Cambria" w:hAnsi="Cambria"/>
          <w:b/>
          <w:sz w:val="24"/>
        </w:rPr>
        <w:t xml:space="preserve">Adviser-Promoter  </w:t>
      </w:r>
    </w:p>
    <w:p w14:paraId="7282909A" w14:textId="77777777" w:rsidR="001152AF" w:rsidRDefault="00C959CE" w:rsidP="00272C90">
      <w:pPr>
        <w:spacing w:line="360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  <w:lang w:val="en-PH" w:eastAsia="en-PH"/>
        </w:rPr>
        <w:drawing>
          <wp:inline distT="0" distB="0" distL="0" distR="0" wp14:anchorId="52750568" wp14:editId="384986E3">
            <wp:extent cx="5486400" cy="709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-0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692C" w14:textId="77777777" w:rsidR="00C959CE" w:rsidRDefault="00C959CE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0FB96EF7" w14:textId="77777777" w:rsidR="001152AF" w:rsidRPr="00C959CE" w:rsidRDefault="001152AF" w:rsidP="00C959CE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b/>
          <w:sz w:val="24"/>
          <w:szCs w:val="24"/>
        </w:rPr>
      </w:pPr>
      <w:r w:rsidRPr="00C959CE">
        <w:rPr>
          <w:rFonts w:ascii="Cambria" w:hAnsi="Cambria"/>
          <w:b/>
          <w:sz w:val="24"/>
          <w:szCs w:val="24"/>
        </w:rPr>
        <w:lastRenderedPageBreak/>
        <w:t xml:space="preserve">Appendix </w:t>
      </w:r>
      <w:r w:rsidR="00C959CE">
        <w:rPr>
          <w:rFonts w:ascii="Cambria" w:hAnsi="Cambria"/>
          <w:b/>
          <w:sz w:val="24"/>
          <w:szCs w:val="24"/>
        </w:rPr>
        <w:t>B</w:t>
      </w:r>
      <w:r w:rsidRPr="00C959CE">
        <w:rPr>
          <w:rFonts w:ascii="Cambria" w:hAnsi="Cambria"/>
          <w:b/>
          <w:sz w:val="24"/>
          <w:szCs w:val="24"/>
        </w:rPr>
        <w:t xml:space="preserve">     Adviser-Promoter Acceptance Form </w:t>
      </w:r>
    </w:p>
    <w:p w14:paraId="57E2B320" w14:textId="77777777" w:rsidR="00C959CE" w:rsidRDefault="00241044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PH" w:eastAsia="en-PH"/>
        </w:rPr>
        <w:drawing>
          <wp:inline distT="0" distB="0" distL="0" distR="0" wp14:anchorId="0E6778B1" wp14:editId="75A78FEE">
            <wp:extent cx="5486400" cy="7099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m-0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9CE">
        <w:rPr>
          <w:rFonts w:ascii="Cambria" w:hAnsi="Cambria"/>
          <w:sz w:val="24"/>
          <w:szCs w:val="24"/>
        </w:rPr>
        <w:br w:type="page"/>
      </w:r>
    </w:p>
    <w:p w14:paraId="2EFEB1B6" w14:textId="77777777" w:rsidR="001152AF" w:rsidRDefault="001152AF" w:rsidP="00241044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</w:t>
      </w:r>
      <w:r w:rsidR="00241044" w:rsidRPr="00241044">
        <w:rPr>
          <w:rFonts w:ascii="Cambria" w:hAnsi="Cambria"/>
          <w:b/>
          <w:sz w:val="24"/>
          <w:szCs w:val="24"/>
        </w:rPr>
        <w:t>C</w:t>
      </w:r>
      <w:r w:rsidRPr="00241044">
        <w:rPr>
          <w:rFonts w:ascii="Cambria" w:hAnsi="Cambria"/>
          <w:b/>
          <w:sz w:val="24"/>
          <w:szCs w:val="24"/>
        </w:rPr>
        <w:t xml:space="preserve">     </w:t>
      </w:r>
      <w:r w:rsidR="00241044">
        <w:rPr>
          <w:rFonts w:ascii="Cambria" w:hAnsi="Cambria"/>
          <w:b/>
          <w:sz w:val="24"/>
          <w:szCs w:val="24"/>
        </w:rPr>
        <w:tab/>
      </w:r>
      <w:r w:rsidRPr="00241044">
        <w:rPr>
          <w:rFonts w:ascii="Cambria" w:hAnsi="Cambria"/>
          <w:b/>
          <w:sz w:val="24"/>
          <w:szCs w:val="24"/>
        </w:rPr>
        <w:t xml:space="preserve">Agreement on </w:t>
      </w:r>
      <w:proofErr w:type="spellStart"/>
      <w:r w:rsidRPr="00241044">
        <w:rPr>
          <w:rFonts w:ascii="Cambria" w:hAnsi="Cambria"/>
          <w:b/>
          <w:sz w:val="24"/>
          <w:szCs w:val="24"/>
        </w:rPr>
        <w:t>Promotership</w:t>
      </w:r>
      <w:proofErr w:type="spellEnd"/>
      <w:r w:rsidRPr="00241044">
        <w:rPr>
          <w:rFonts w:ascii="Cambria" w:hAnsi="Cambria"/>
          <w:b/>
          <w:sz w:val="24"/>
          <w:szCs w:val="24"/>
        </w:rPr>
        <w:t xml:space="preserve"> </w:t>
      </w:r>
    </w:p>
    <w:p w14:paraId="7BF459D9" w14:textId="77777777" w:rsidR="00241044" w:rsidRDefault="00241044" w:rsidP="00241044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PH" w:eastAsia="en-PH"/>
        </w:rPr>
        <w:drawing>
          <wp:inline distT="0" distB="0" distL="0" distR="0" wp14:anchorId="04AD1CDE" wp14:editId="4F6876EF">
            <wp:extent cx="5486400" cy="7099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-012_Page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C5A7" w14:textId="77777777" w:rsidR="00C959CE" w:rsidRDefault="00241044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PH" w:eastAsia="en-PH"/>
        </w:rPr>
        <w:lastRenderedPageBreak/>
        <w:drawing>
          <wp:inline distT="0" distB="0" distL="0" distR="0" wp14:anchorId="2A6DF9D6" wp14:editId="5822F045">
            <wp:extent cx="5486400" cy="7099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-012_Page_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9CE">
        <w:rPr>
          <w:rFonts w:ascii="Cambria" w:hAnsi="Cambria"/>
          <w:sz w:val="24"/>
          <w:szCs w:val="24"/>
        </w:rPr>
        <w:br w:type="page"/>
      </w:r>
    </w:p>
    <w:p w14:paraId="58D68031" w14:textId="77777777" w:rsidR="001152AF" w:rsidRPr="005F0BF0" w:rsidRDefault="001152AF" w:rsidP="008B686E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b/>
          <w:sz w:val="24"/>
          <w:szCs w:val="24"/>
        </w:rPr>
      </w:pPr>
      <w:r w:rsidRPr="005F0BF0">
        <w:rPr>
          <w:rFonts w:ascii="Cambria" w:hAnsi="Cambria"/>
          <w:b/>
          <w:sz w:val="24"/>
          <w:szCs w:val="24"/>
        </w:rPr>
        <w:lastRenderedPageBreak/>
        <w:t xml:space="preserve">Appendix </w:t>
      </w:r>
      <w:r w:rsidR="008B686E" w:rsidRPr="005F0BF0">
        <w:rPr>
          <w:rFonts w:ascii="Cambria" w:hAnsi="Cambria"/>
          <w:b/>
          <w:sz w:val="24"/>
          <w:szCs w:val="24"/>
        </w:rPr>
        <w:t>D</w:t>
      </w:r>
      <w:r w:rsidRPr="005F0BF0">
        <w:rPr>
          <w:rFonts w:ascii="Cambria" w:hAnsi="Cambria"/>
          <w:b/>
          <w:sz w:val="24"/>
          <w:szCs w:val="24"/>
        </w:rPr>
        <w:tab/>
        <w:t xml:space="preserve">Certificate of Approval </w:t>
      </w:r>
    </w:p>
    <w:p w14:paraId="3800C08D" w14:textId="77777777" w:rsidR="00C959CE" w:rsidRDefault="000F3EC4">
      <w:pPr>
        <w:spacing w:after="160" w:line="259" w:lineRule="auto"/>
        <w:rPr>
          <w:rFonts w:ascii="Cambria" w:hAnsi="Cambria"/>
          <w:sz w:val="24"/>
          <w:szCs w:val="24"/>
        </w:rPr>
      </w:pPr>
      <w:r w:rsidRPr="0002346B">
        <w:rPr>
          <w:rFonts w:ascii="Cambria" w:hAnsi="Cambria"/>
          <w:b/>
          <w:bCs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77696" behindDoc="1" locked="0" layoutInCell="1" allowOverlap="1" wp14:anchorId="6837513A" wp14:editId="2D340DA4">
            <wp:simplePos x="0" y="0"/>
            <wp:positionH relativeFrom="margin">
              <wp:posOffset>0</wp:posOffset>
            </wp:positionH>
            <wp:positionV relativeFrom="paragraph">
              <wp:posOffset>316865</wp:posOffset>
            </wp:positionV>
            <wp:extent cx="5451852" cy="7351878"/>
            <wp:effectExtent l="0" t="0" r="0" b="1905"/>
            <wp:wrapTight wrapText="bothSides">
              <wp:wrapPolygon edited="0">
                <wp:start x="0" y="0"/>
                <wp:lineTo x="0" y="21550"/>
                <wp:lineTo x="21512" y="21550"/>
                <wp:lineTo x="21512" y="0"/>
                <wp:lineTo x="0" y="0"/>
              </wp:wrapPolygon>
            </wp:wrapTight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"/>
                    <a:stretch/>
                  </pic:blipFill>
                  <pic:spPr bwMode="auto">
                    <a:xfrm>
                      <a:off x="0" y="0"/>
                      <a:ext cx="5451852" cy="7351878"/>
                    </a:xfrm>
                    <a:prstGeom prst="rect">
                      <a:avLst/>
                    </a:prstGeom>
                    <a:ln w="12700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9CE">
        <w:rPr>
          <w:rFonts w:ascii="Cambria" w:hAnsi="Cambria"/>
          <w:sz w:val="24"/>
          <w:szCs w:val="24"/>
        </w:rPr>
        <w:br w:type="page"/>
      </w:r>
    </w:p>
    <w:p w14:paraId="0FE7B884" w14:textId="77777777" w:rsidR="00771632" w:rsidRDefault="00771632" w:rsidP="00771632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C     </w:t>
      </w:r>
      <w:r>
        <w:rPr>
          <w:rFonts w:ascii="Cambria" w:hAnsi="Cambria"/>
          <w:b/>
          <w:sz w:val="24"/>
          <w:szCs w:val="24"/>
        </w:rPr>
        <w:tab/>
      </w:r>
      <w:r w:rsidR="00020478" w:rsidRPr="00020478">
        <w:rPr>
          <w:rFonts w:ascii="Cambria" w:hAnsi="Cambria"/>
          <w:b/>
          <w:sz w:val="24"/>
          <w:szCs w:val="24"/>
        </w:rPr>
        <w:t>Plagiarism Certificate</w:t>
      </w:r>
    </w:p>
    <w:p w14:paraId="479E6AE2" w14:textId="77777777" w:rsidR="00771632" w:rsidRDefault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en-PH" w:eastAsia="en-PH"/>
        </w:rPr>
        <w:drawing>
          <wp:inline distT="0" distB="0" distL="0" distR="0" wp14:anchorId="40FC11D0" wp14:editId="4334B57A">
            <wp:extent cx="5486400" cy="7099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RC-FO-024_Plagiarism Certificatio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632">
        <w:rPr>
          <w:rFonts w:ascii="Cambria" w:hAnsi="Cambria"/>
          <w:b/>
          <w:sz w:val="24"/>
          <w:szCs w:val="24"/>
        </w:rPr>
        <w:br w:type="page"/>
      </w:r>
    </w:p>
    <w:p w14:paraId="23772C28" w14:textId="77777777" w:rsidR="00771632" w:rsidRDefault="00771632" w:rsidP="00771632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C     </w:t>
      </w:r>
      <w:r>
        <w:rPr>
          <w:rFonts w:ascii="Cambria" w:hAnsi="Cambria"/>
          <w:b/>
          <w:sz w:val="24"/>
          <w:szCs w:val="24"/>
        </w:rPr>
        <w:tab/>
      </w:r>
      <w:r w:rsidR="00020478" w:rsidRPr="00020478">
        <w:rPr>
          <w:rFonts w:ascii="Cambria" w:hAnsi="Cambria"/>
          <w:b/>
          <w:sz w:val="24"/>
          <w:szCs w:val="24"/>
        </w:rPr>
        <w:t xml:space="preserve">Plagiarism </w:t>
      </w:r>
      <w:r w:rsidR="00020478">
        <w:rPr>
          <w:rFonts w:ascii="Cambria" w:hAnsi="Cambria"/>
          <w:b/>
          <w:sz w:val="24"/>
          <w:szCs w:val="24"/>
        </w:rPr>
        <w:t>Clearance</w:t>
      </w:r>
    </w:p>
    <w:p w14:paraId="2DE5BC05" w14:textId="77777777" w:rsidR="00771632" w:rsidRDefault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en-PH" w:eastAsia="en-PH"/>
        </w:rPr>
        <w:drawing>
          <wp:inline distT="0" distB="0" distL="0" distR="0" wp14:anchorId="4F5CF5F4" wp14:editId="3C8B331D">
            <wp:extent cx="5486400" cy="7099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RC-FO-027_Plagiarism  Clearanc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632">
        <w:rPr>
          <w:rFonts w:ascii="Cambria" w:hAnsi="Cambria"/>
          <w:b/>
          <w:sz w:val="24"/>
          <w:szCs w:val="24"/>
        </w:rPr>
        <w:br w:type="page"/>
      </w:r>
    </w:p>
    <w:p w14:paraId="616ADC36" w14:textId="77777777" w:rsidR="00771632" w:rsidRDefault="00771632" w:rsidP="00771632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C     </w:t>
      </w:r>
      <w:r>
        <w:rPr>
          <w:rFonts w:ascii="Cambria" w:hAnsi="Cambria"/>
          <w:b/>
          <w:sz w:val="24"/>
          <w:szCs w:val="24"/>
        </w:rPr>
        <w:tab/>
      </w:r>
      <w:r w:rsidR="00E367BF" w:rsidRPr="00E367BF">
        <w:rPr>
          <w:rFonts w:ascii="Cambria" w:hAnsi="Cambria"/>
          <w:b/>
          <w:sz w:val="24"/>
          <w:szCs w:val="24"/>
        </w:rPr>
        <w:t>Language Editing Clearance</w:t>
      </w:r>
    </w:p>
    <w:p w14:paraId="5B8EFFFF" w14:textId="77777777" w:rsidR="00771632" w:rsidRDefault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en-PH" w:eastAsia="en-PH"/>
        </w:rPr>
        <w:drawing>
          <wp:inline distT="0" distB="0" distL="0" distR="0" wp14:anchorId="0DBD5E95" wp14:editId="7AAF9244">
            <wp:extent cx="5486400" cy="7099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RC-FO-028_Language Editing Clearanc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632">
        <w:rPr>
          <w:rFonts w:ascii="Cambria" w:hAnsi="Cambria"/>
          <w:b/>
          <w:sz w:val="24"/>
          <w:szCs w:val="24"/>
        </w:rPr>
        <w:br w:type="page"/>
      </w:r>
    </w:p>
    <w:p w14:paraId="17FFC78F" w14:textId="77777777" w:rsidR="00771632" w:rsidRDefault="00771632" w:rsidP="00771632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C     </w:t>
      </w:r>
      <w:r>
        <w:rPr>
          <w:rFonts w:ascii="Cambria" w:hAnsi="Cambria"/>
          <w:b/>
          <w:sz w:val="24"/>
          <w:szCs w:val="24"/>
        </w:rPr>
        <w:tab/>
      </w:r>
      <w:r w:rsidR="00E367BF" w:rsidRPr="00E367BF">
        <w:rPr>
          <w:rFonts w:ascii="Cambria" w:hAnsi="Cambria"/>
          <w:b/>
          <w:sz w:val="24"/>
          <w:szCs w:val="24"/>
        </w:rPr>
        <w:t>Notarized Declaration of Originality</w:t>
      </w:r>
    </w:p>
    <w:p w14:paraId="4A977E55" w14:textId="77777777" w:rsidR="000F3EC4" w:rsidRPr="000F3EC4" w:rsidRDefault="000F3EC4" w:rsidP="00771632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en-PH" w:eastAsia="en-PH"/>
        </w:rPr>
        <w:drawing>
          <wp:inline distT="0" distB="0" distL="0" distR="0" wp14:anchorId="65F64E38" wp14:editId="72712BF0">
            <wp:extent cx="5485936" cy="677234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RC-FO-029_Certificate  Declaration of Originality_Page_1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1" t="3145" r="581" b="1460"/>
                    <a:stretch/>
                  </pic:blipFill>
                  <pic:spPr bwMode="auto">
                    <a:xfrm>
                      <a:off x="0" y="0"/>
                      <a:ext cx="5486400" cy="677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645D" w14:textId="77777777" w:rsidR="000F3EC4" w:rsidRDefault="000F3EC4" w:rsidP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en-PH" w:eastAsia="en-PH"/>
        </w:rPr>
        <w:lastRenderedPageBreak/>
        <w:drawing>
          <wp:inline distT="0" distB="0" distL="0" distR="0" wp14:anchorId="31715B51" wp14:editId="3F95D74B">
            <wp:extent cx="5486400" cy="70999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RC-FO-029_Certificate  Declaration of Originality_Page_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0353" w14:textId="77777777" w:rsidR="000F3EC4" w:rsidRDefault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25ED6231" w14:textId="77777777" w:rsidR="00771632" w:rsidRDefault="00771632" w:rsidP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C     </w:t>
      </w:r>
      <w:r>
        <w:rPr>
          <w:rFonts w:ascii="Cambria" w:hAnsi="Cambria"/>
          <w:b/>
          <w:sz w:val="24"/>
          <w:szCs w:val="24"/>
        </w:rPr>
        <w:tab/>
      </w:r>
      <w:r w:rsidR="00E367BF" w:rsidRPr="00E367BF">
        <w:rPr>
          <w:rFonts w:ascii="Cambria" w:hAnsi="Cambria"/>
          <w:b/>
          <w:sz w:val="24"/>
          <w:szCs w:val="24"/>
        </w:rPr>
        <w:t>Ethics Clearance</w:t>
      </w:r>
    </w:p>
    <w:p w14:paraId="1EDCBFE1" w14:textId="77777777" w:rsidR="00771632" w:rsidRDefault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bCs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75648" behindDoc="1" locked="0" layoutInCell="1" allowOverlap="1" wp14:anchorId="0CE6010A" wp14:editId="4E481D38">
            <wp:simplePos x="0" y="0"/>
            <wp:positionH relativeFrom="column">
              <wp:posOffset>10633</wp:posOffset>
            </wp:positionH>
            <wp:positionV relativeFrom="paragraph">
              <wp:posOffset>18415</wp:posOffset>
            </wp:positionV>
            <wp:extent cx="5438487" cy="6942254"/>
            <wp:effectExtent l="0" t="0" r="0" b="0"/>
            <wp:wrapNone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4"/>
                    <a:stretch/>
                  </pic:blipFill>
                  <pic:spPr bwMode="auto">
                    <a:xfrm>
                      <a:off x="0" y="0"/>
                      <a:ext cx="5438487" cy="6942254"/>
                    </a:xfrm>
                    <a:prstGeom prst="rect">
                      <a:avLst/>
                    </a:prstGeom>
                    <a:ln w="12700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632">
        <w:rPr>
          <w:rFonts w:ascii="Cambria" w:hAnsi="Cambria"/>
          <w:b/>
          <w:sz w:val="24"/>
          <w:szCs w:val="24"/>
        </w:rPr>
        <w:br w:type="page"/>
      </w:r>
    </w:p>
    <w:p w14:paraId="15B9D88F" w14:textId="77777777" w:rsidR="00000271" w:rsidRDefault="001152AF" w:rsidP="00E12CFF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color w:val="FF0000"/>
          <w:sz w:val="24"/>
          <w:szCs w:val="24"/>
        </w:rPr>
        <w:sectPr w:rsidR="00000271" w:rsidSect="00AC1D24">
          <w:headerReference w:type="first" r:id="rId24"/>
          <w:pgSz w:w="12240" w:h="15840" w:code="1"/>
          <w:pgMar w:top="1440" w:right="1440" w:bottom="1440" w:left="2160" w:header="0" w:footer="0" w:gutter="0"/>
          <w:pgNumType w:start="1"/>
          <w:cols w:space="720"/>
          <w:titlePg/>
          <w:docGrid w:linePitch="360"/>
        </w:sectPr>
      </w:pPr>
      <w:r w:rsidRPr="006867C1">
        <w:rPr>
          <w:rFonts w:ascii="Cambria" w:hAnsi="Cambria"/>
          <w:b/>
          <w:sz w:val="24"/>
          <w:szCs w:val="24"/>
        </w:rPr>
        <w:lastRenderedPageBreak/>
        <w:t>Appendix X</w:t>
      </w:r>
      <w:r w:rsidRPr="006867C1">
        <w:rPr>
          <w:rFonts w:ascii="Cambria" w:hAnsi="Cambria"/>
          <w:b/>
          <w:sz w:val="24"/>
          <w:szCs w:val="24"/>
        </w:rPr>
        <w:tab/>
        <w:t>Communication Letters</w:t>
      </w:r>
      <w:r>
        <w:rPr>
          <w:rFonts w:ascii="Cambria" w:hAnsi="Cambria"/>
          <w:sz w:val="24"/>
          <w:szCs w:val="24"/>
        </w:rPr>
        <w:t xml:space="preserve"> </w:t>
      </w:r>
      <w:r w:rsidRPr="001152AF">
        <w:rPr>
          <w:rFonts w:ascii="Cambria" w:hAnsi="Cambria"/>
          <w:i/>
          <w:color w:val="FF0000"/>
          <w:sz w:val="24"/>
          <w:szCs w:val="24"/>
          <w:highlight w:val="yellow"/>
        </w:rPr>
        <w:t>(if there are any)</w:t>
      </w:r>
      <w:r w:rsidRPr="00901CA7">
        <w:rPr>
          <w:rFonts w:ascii="Cambria" w:hAnsi="Cambria"/>
          <w:color w:val="FF0000"/>
          <w:sz w:val="24"/>
          <w:szCs w:val="24"/>
        </w:rPr>
        <w:t xml:space="preserve">  </w:t>
      </w:r>
    </w:p>
    <w:p w14:paraId="15B593CF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71F425F7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D7A296" wp14:editId="66853752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80E66" w14:textId="77777777" w:rsidR="008D7F90" w:rsidRPr="00717AF1" w:rsidRDefault="008D7F90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7A296" id="Rectangle 52" o:spid="_x0000_s1030" style="position:absolute;left:0;text-align:left;margin-left:356.65pt;margin-top:12.85pt;width:76.1pt;height:6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RD4DTI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67580E66" w14:textId="77777777" w:rsidR="008D7F90" w:rsidRPr="00717AF1" w:rsidRDefault="008D7F90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155812C1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3E6176A8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482821999"/>
            <w:placeholder>
              <w:docPart w:val="267DE9CC8D5B4AE4813231916FAC8094"/>
            </w:placeholder>
            <w:showingPlcHdr/>
            <w:text/>
          </w:sdtPr>
          <w:sdtContent>
            <w:tc>
              <w:tcPr>
                <w:tcW w:w="4500" w:type="dxa"/>
              </w:tcPr>
              <w:p w14:paraId="3C11E3AC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5E09CB" w14:paraId="67586BDA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6ED444B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Address:</w:t>
            </w:r>
          </w:p>
        </w:tc>
        <w:tc>
          <w:tcPr>
            <w:tcW w:w="4500" w:type="dxa"/>
          </w:tcPr>
          <w:p w14:paraId="605CE8B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428DF5EE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462E6CF3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 w:val="22"/>
              <w:szCs w:val="24"/>
              <w:u w:val="single"/>
            </w:rPr>
            <w:id w:val="1817830418"/>
            <w:placeholder>
              <w:docPart w:val="DA172ACDEEED403EBD52DFD0AE8BE939"/>
            </w:placeholder>
            <w:showingPlcHdr/>
          </w:sdtPr>
          <w:sdtContent>
            <w:tc>
              <w:tcPr>
                <w:tcW w:w="4500" w:type="dxa"/>
              </w:tcPr>
              <w:p w14:paraId="7E168F8C" w14:textId="77777777" w:rsidR="007E7649" w:rsidRPr="005E09CB" w:rsidRDefault="007E7649" w:rsidP="007E7649">
                <w:pPr>
                  <w:rPr>
                    <w:rFonts w:ascii="Cambria" w:hAnsi="Cambria"/>
                    <w:sz w:val="22"/>
                    <w:szCs w:val="24"/>
                    <w:u w:val="single"/>
                  </w:rPr>
                </w:pPr>
                <w:r w:rsidRPr="005E09CB">
                  <w:rPr>
                    <w:rFonts w:ascii="Cambria" w:hAnsi="Cambria"/>
                    <w:color w:val="0070C0"/>
                    <w:sz w:val="22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5E09CB" w14:paraId="566C4734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5B207FE7" w14:textId="77777777" w:rsidR="007E7649" w:rsidRPr="005E09CB" w:rsidRDefault="007E7649" w:rsidP="007E7649">
            <w:pPr>
              <w:rPr>
                <w:rFonts w:ascii="Cambria" w:hAnsi="Cambria"/>
                <w:b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08D7B5F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</w:tbl>
    <w:p w14:paraId="12F46F82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46668AFE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7D7991A4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66EF1806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5E09CB" w14:paraId="4BFCDF61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3BD53D42" w14:textId="77777777" w:rsidR="007E7649" w:rsidRPr="005E09CB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Age: </w:t>
            </w:r>
            <w:r w:rsidRPr="005E09CB">
              <w:rPr>
                <w:rFonts w:ascii="Cambria" w:hAnsi="Cambria"/>
                <w:sz w:val="22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7E9BF06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3F62A10B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 w:val="22"/>
              <w:szCs w:val="24"/>
            </w:rPr>
            <w:id w:val="-1706399473"/>
            <w:placeholder>
              <w:docPart w:val="27C61C06CE7545AA868B9FF861169CCB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45C90620" w14:textId="77777777" w:rsidR="007E7649" w:rsidRPr="005E09CB" w:rsidRDefault="007E7649" w:rsidP="007E7649">
                <w:pPr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5E09CB" w14:paraId="4B1CAC4C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3F12595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 w:val="22"/>
              <w:szCs w:val="24"/>
            </w:rPr>
            <w:id w:val="2100061906"/>
            <w:placeholder>
              <w:docPart w:val="66E07D683BDE492AAE4D87635ABF5907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3DFA34EC" w14:textId="77777777" w:rsidR="007E7649" w:rsidRPr="005E09CB" w:rsidRDefault="007E7649" w:rsidP="007E7649">
                <w:pPr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42CD252A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Place of Birth:</w:t>
            </w:r>
          </w:p>
        </w:tc>
        <w:tc>
          <w:tcPr>
            <w:tcW w:w="3353" w:type="dxa"/>
            <w:shd w:val="clear" w:color="auto" w:fill="FFFFFF"/>
          </w:tcPr>
          <w:p w14:paraId="53179785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7C9C439E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260AB76D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042BA5F2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1989E41F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 w:val="22"/>
              <w:szCs w:val="24"/>
            </w:rPr>
            <w:id w:val="1692564594"/>
            <w:placeholder>
              <w:docPart w:val="6122A7C183EC47FEB88E5BFBAE568A6F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5A013D5F" w14:textId="77777777" w:rsidR="007E7649" w:rsidRPr="005E09CB" w:rsidRDefault="007E7649" w:rsidP="007E7649">
                <w:pPr>
                  <w:rPr>
                    <w:rFonts w:ascii="Cambria" w:hAnsi="Cambria"/>
                    <w:caps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caps/>
                    <w:sz w:val="22"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5E09CB" w14:paraId="03C5E934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11DB0A00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1B1B5062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01E783CA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 w:val="22"/>
              <w:szCs w:val="24"/>
            </w:rPr>
            <w:id w:val="-1930727808"/>
            <w:placeholder>
              <w:docPart w:val="7BB074E6A53E44469B3028BD566216F0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29B79B19" w14:textId="77777777" w:rsidR="007E7649" w:rsidRPr="005E09CB" w:rsidRDefault="007E7649" w:rsidP="007E7649">
                <w:pPr>
                  <w:rPr>
                    <w:rFonts w:ascii="Cambria" w:hAnsi="Cambria"/>
                    <w:caps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caps/>
                    <w:sz w:val="22"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5A900F36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63A4619B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4592"/>
        <w:gridCol w:w="2388"/>
      </w:tblGrid>
      <w:tr w:rsidR="007E7649" w:rsidRPr="00C6745A" w14:paraId="4DE915E4" w14:textId="77777777" w:rsidTr="007E7649">
        <w:trPr>
          <w:trHeight w:val="360"/>
        </w:trPr>
        <w:tc>
          <w:tcPr>
            <w:tcW w:w="8594" w:type="dxa"/>
            <w:gridSpan w:val="3"/>
            <w:shd w:val="clear" w:color="auto" w:fill="auto"/>
          </w:tcPr>
          <w:p w14:paraId="34417317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05848A20" w14:textId="77777777" w:rsidTr="007E7649">
        <w:trPr>
          <w:trHeight w:val="360"/>
        </w:trPr>
        <w:tc>
          <w:tcPr>
            <w:tcW w:w="1614" w:type="dxa"/>
            <w:shd w:val="clear" w:color="auto" w:fill="auto"/>
          </w:tcPr>
          <w:p w14:paraId="01F9B22F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shd w:val="clear" w:color="auto" w:fill="auto"/>
          </w:tcPr>
          <w:p w14:paraId="63356D32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3AAF2E2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388" w:type="dxa"/>
            <w:shd w:val="clear" w:color="auto" w:fill="auto"/>
          </w:tcPr>
          <w:p w14:paraId="203478CF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80B533A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5E09CB" w14:paraId="4F3F93FC" w14:textId="77777777" w:rsidTr="007E7649">
        <w:trPr>
          <w:trHeight w:val="360"/>
        </w:trPr>
        <w:tc>
          <w:tcPr>
            <w:tcW w:w="1614" w:type="dxa"/>
            <w:shd w:val="clear" w:color="auto" w:fill="auto"/>
          </w:tcPr>
          <w:p w14:paraId="48B3ADFD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Tertiary</w:t>
            </w:r>
          </w:p>
        </w:tc>
        <w:tc>
          <w:tcPr>
            <w:tcW w:w="4592" w:type="dxa"/>
            <w:shd w:val="clear" w:color="auto" w:fill="auto"/>
          </w:tcPr>
          <w:p w14:paraId="30269DE0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395019515"/>
            <w:placeholder>
              <w:docPart w:val="051730FF5145473DA39E7CA2B76C8835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483617B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Fonts w:ascii="Cambria" w:hAnsi="Cambria"/>
                    <w:sz w:val="22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5E09CB" w14:paraId="64EB994F" w14:textId="77777777" w:rsidTr="007E7649">
        <w:trPr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551CFE64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Secondary</w:t>
            </w:r>
          </w:p>
        </w:tc>
        <w:tc>
          <w:tcPr>
            <w:tcW w:w="4592" w:type="dxa"/>
            <w:shd w:val="clear" w:color="auto" w:fill="auto"/>
          </w:tcPr>
          <w:p w14:paraId="545825FB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324401595"/>
            <w:placeholder>
              <w:docPart w:val="CB4AA97F46154398997D58A042BCDC8D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4B5FE5A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 </w:t>
                </w:r>
              </w:p>
            </w:tc>
          </w:sdtContent>
        </w:sdt>
      </w:tr>
      <w:tr w:rsidR="007E7649" w:rsidRPr="005E09CB" w14:paraId="61460CC0" w14:textId="77777777" w:rsidTr="007E7649">
        <w:trPr>
          <w:trHeight w:val="360"/>
        </w:trPr>
        <w:tc>
          <w:tcPr>
            <w:tcW w:w="1614" w:type="dxa"/>
            <w:vMerge/>
            <w:shd w:val="clear" w:color="auto" w:fill="auto"/>
          </w:tcPr>
          <w:p w14:paraId="3D656B01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4592" w:type="dxa"/>
            <w:shd w:val="clear" w:color="auto" w:fill="auto"/>
          </w:tcPr>
          <w:p w14:paraId="76C6D024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2042931983"/>
            <w:placeholder>
              <w:docPart w:val="48D540F789C24140986CF64CE785DFD5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442BD98F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</w:t>
                </w:r>
              </w:p>
            </w:tc>
          </w:sdtContent>
        </w:sdt>
      </w:tr>
      <w:tr w:rsidR="007E7649" w:rsidRPr="005E09CB" w14:paraId="23F30CA6" w14:textId="77777777" w:rsidTr="007E7649">
        <w:trPr>
          <w:trHeight w:val="360"/>
        </w:trPr>
        <w:tc>
          <w:tcPr>
            <w:tcW w:w="1614" w:type="dxa"/>
            <w:shd w:val="clear" w:color="auto" w:fill="auto"/>
          </w:tcPr>
          <w:p w14:paraId="57641EBB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Elementary</w:t>
            </w:r>
          </w:p>
        </w:tc>
        <w:tc>
          <w:tcPr>
            <w:tcW w:w="4592" w:type="dxa"/>
            <w:shd w:val="clear" w:color="auto" w:fill="auto"/>
          </w:tcPr>
          <w:p w14:paraId="36FBC4E0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-672791158"/>
            <w:placeholder>
              <w:docPart w:val="ABBA5F291E5245E38484B11BF6DCEC49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73BC9027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 </w:t>
                </w:r>
              </w:p>
            </w:tc>
          </w:sdtContent>
        </w:sdt>
      </w:tr>
    </w:tbl>
    <w:p w14:paraId="3E39061C" w14:textId="77777777" w:rsidR="005E09CB" w:rsidRDefault="005E09CB" w:rsidP="007E7649">
      <w:pPr>
        <w:jc w:val="both"/>
        <w:rPr>
          <w:rFonts w:ascii="Cambria" w:hAnsi="Cambria"/>
          <w:b/>
          <w:sz w:val="24"/>
          <w:szCs w:val="24"/>
        </w:rPr>
        <w:sectPr w:rsidR="005E09CB" w:rsidSect="00AC1D24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544"/>
        <w:gridCol w:w="41"/>
        <w:gridCol w:w="270"/>
        <w:gridCol w:w="7"/>
        <w:gridCol w:w="3344"/>
        <w:gridCol w:w="2388"/>
      </w:tblGrid>
      <w:tr w:rsidR="005E09CB" w:rsidRPr="00341706" w14:paraId="65BEBC52" w14:textId="77777777" w:rsidTr="00BF26DB">
        <w:trPr>
          <w:trHeight w:val="360"/>
        </w:trPr>
        <w:tc>
          <w:tcPr>
            <w:tcW w:w="8594" w:type="dxa"/>
            <w:gridSpan w:val="6"/>
            <w:shd w:val="clear" w:color="auto" w:fill="FFFFFF"/>
          </w:tcPr>
          <w:p w14:paraId="2CAC36CA" w14:textId="77777777" w:rsidR="005E09CB" w:rsidRPr="00341706" w:rsidRDefault="005E09CB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</w:tc>
      </w:tr>
      <w:tr w:rsidR="007E7649" w:rsidRPr="00341706" w14:paraId="5122B348" w14:textId="77777777" w:rsidTr="00BF26DB">
        <w:trPr>
          <w:trHeight w:val="360"/>
        </w:trPr>
        <w:tc>
          <w:tcPr>
            <w:tcW w:w="8594" w:type="dxa"/>
            <w:gridSpan w:val="6"/>
            <w:shd w:val="clear" w:color="auto" w:fill="FFFFFF"/>
          </w:tcPr>
          <w:p w14:paraId="614B86EE" w14:textId="77777777" w:rsidR="007E7649" w:rsidRPr="005E09CB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29843CF1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67EBD624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3B44A0CE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52D9DBE5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0AD5D0F6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47BE2F01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388" w:type="dxa"/>
            <w:shd w:val="clear" w:color="auto" w:fill="FFFFFF"/>
          </w:tcPr>
          <w:p w14:paraId="661E17B2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2B7FFBCE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573E3197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5D8307C8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06CE624B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369D9A88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0E1C6389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08015410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36029400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BF48198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23485131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722344E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E172C5B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A0D8230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147A3269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285F91E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756D213C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6A0DE39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341706" w14:paraId="1F0DE619" w14:textId="77777777" w:rsidTr="00BF26DB">
        <w:tblPrEx>
          <w:shd w:val="clear" w:color="auto" w:fill="auto"/>
        </w:tblPrEx>
        <w:trPr>
          <w:trHeight w:val="360"/>
        </w:trPr>
        <w:tc>
          <w:tcPr>
            <w:tcW w:w="8594" w:type="dxa"/>
            <w:gridSpan w:val="6"/>
            <w:shd w:val="clear" w:color="auto" w:fill="auto"/>
          </w:tcPr>
          <w:p w14:paraId="2EECA9CE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83B1E80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6F92F126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73411F80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24626A36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6E916511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5ADF3A01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388" w:type="dxa"/>
            <w:shd w:val="clear" w:color="auto" w:fill="FFFFFF"/>
          </w:tcPr>
          <w:p w14:paraId="40C129E1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4D707DB2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301C2001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733A36B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B50EFC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B0A95A9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56C33F03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4204954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44DF0F7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3C6055AA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50D0BEE6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1B55314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2E504CCE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99F56C6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3DD1B68C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733856A4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5360D0A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4319945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216AC276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3154E177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205A6C7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7FF1F90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3137F6C7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17B2F8F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4805FC3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8AA8834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1200C7D8" w14:textId="77777777" w:rsidTr="00BF26DB">
        <w:tblPrEx>
          <w:shd w:val="clear" w:color="auto" w:fill="auto"/>
        </w:tblPrEx>
        <w:tc>
          <w:tcPr>
            <w:tcW w:w="8594" w:type="dxa"/>
            <w:gridSpan w:val="6"/>
            <w:shd w:val="clear" w:color="auto" w:fill="auto"/>
          </w:tcPr>
          <w:p w14:paraId="4B02F97F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C2A68BC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470B4940" w14:textId="77777777" w:rsidTr="00BF26DB">
        <w:tblPrEx>
          <w:shd w:val="clear" w:color="auto" w:fill="auto"/>
        </w:tblPrEx>
        <w:tc>
          <w:tcPr>
            <w:tcW w:w="8594" w:type="dxa"/>
            <w:gridSpan w:val="6"/>
            <w:shd w:val="clear" w:color="auto" w:fill="auto"/>
          </w:tcPr>
          <w:p w14:paraId="42FF7140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CA87E8A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1EF925BD" w14:textId="77777777" w:rsidTr="00BF26DB">
        <w:tblPrEx>
          <w:shd w:val="clear" w:color="auto" w:fill="auto"/>
        </w:tblPrEx>
        <w:tc>
          <w:tcPr>
            <w:tcW w:w="2544" w:type="dxa"/>
            <w:shd w:val="clear" w:color="auto" w:fill="FFFFFF"/>
          </w:tcPr>
          <w:p w14:paraId="17060347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5CB88B44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388" w:type="dxa"/>
            <w:shd w:val="clear" w:color="auto" w:fill="FFFFFF"/>
          </w:tcPr>
          <w:p w14:paraId="2EC38CB1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69A558D5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5729896B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F89ABD4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F91DBAE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0A2C68E3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074DCD2E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EC52378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BEE908D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7C0C2BD2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64C08316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871CCCA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0CA4D81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5591B3B5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79FA0EF2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91C5D44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032BD37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64953C37" w14:textId="77777777" w:rsidTr="00BF26DB">
        <w:tc>
          <w:tcPr>
            <w:tcW w:w="8594" w:type="dxa"/>
            <w:gridSpan w:val="6"/>
            <w:shd w:val="clear" w:color="auto" w:fill="FFFFFF"/>
          </w:tcPr>
          <w:p w14:paraId="51A80098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2"/>
                <w:szCs w:val="24"/>
              </w:rPr>
            </w:pPr>
          </w:p>
          <w:p w14:paraId="352B98E4" w14:textId="77777777" w:rsidR="007E7649" w:rsidRPr="005E09CB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2"/>
                <w:szCs w:val="24"/>
              </w:rPr>
            </w:pPr>
            <w:r w:rsidRPr="005E09CB">
              <w:rPr>
                <w:rFonts w:ascii="Cambria" w:hAnsi="Cambria"/>
                <w:b/>
                <w:sz w:val="22"/>
                <w:szCs w:val="24"/>
              </w:rPr>
              <w:t>LEADERSHIP TRAININGS/SEMINARS</w:t>
            </w:r>
          </w:p>
        </w:tc>
      </w:tr>
      <w:tr w:rsidR="007E7649" w:rsidRPr="00341706" w14:paraId="14AE9718" w14:textId="77777777" w:rsidTr="00BF26DB">
        <w:tc>
          <w:tcPr>
            <w:tcW w:w="2544" w:type="dxa"/>
            <w:shd w:val="clear" w:color="auto" w:fill="FFFFFF"/>
          </w:tcPr>
          <w:p w14:paraId="4C33FE92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01B9F2CC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388" w:type="dxa"/>
            <w:shd w:val="clear" w:color="auto" w:fill="FFFFFF"/>
          </w:tcPr>
          <w:p w14:paraId="55A421B9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49DFFF6E" w14:textId="77777777" w:rsidTr="00BF26DB">
        <w:tc>
          <w:tcPr>
            <w:tcW w:w="2544" w:type="dxa"/>
            <w:shd w:val="clear" w:color="auto" w:fill="FFFFFF"/>
          </w:tcPr>
          <w:p w14:paraId="08E738E2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97DDC51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C79DB54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37723C70" w14:textId="77777777" w:rsidTr="00BF26DB">
        <w:tc>
          <w:tcPr>
            <w:tcW w:w="2544" w:type="dxa"/>
            <w:shd w:val="clear" w:color="auto" w:fill="FFFFFF"/>
          </w:tcPr>
          <w:p w14:paraId="3156F79A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065A43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659A096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4DFFE1F9" w14:textId="77777777" w:rsidTr="00BF26DB">
        <w:tc>
          <w:tcPr>
            <w:tcW w:w="2544" w:type="dxa"/>
            <w:shd w:val="clear" w:color="auto" w:fill="FFFFFF"/>
          </w:tcPr>
          <w:p w14:paraId="3485530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9CF122D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7F93200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2A498F63" w14:textId="77777777" w:rsidTr="00BF26DB">
        <w:tc>
          <w:tcPr>
            <w:tcW w:w="2544" w:type="dxa"/>
            <w:shd w:val="clear" w:color="auto" w:fill="FFFFFF"/>
          </w:tcPr>
          <w:p w14:paraId="6C8CDB3B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2C3551A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AA4AB39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341706" w14:paraId="1DDFAD60" w14:textId="77777777" w:rsidTr="00BF26DB">
        <w:tblPrEx>
          <w:shd w:val="clear" w:color="auto" w:fill="auto"/>
        </w:tblPrEx>
        <w:tc>
          <w:tcPr>
            <w:tcW w:w="8594" w:type="dxa"/>
            <w:gridSpan w:val="6"/>
            <w:shd w:val="clear" w:color="auto" w:fill="auto"/>
          </w:tcPr>
          <w:p w14:paraId="630E8F19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0948C85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5D79123A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290AF44C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244AD8D5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666D3952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073CE5BF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388" w:type="dxa"/>
            <w:shd w:val="clear" w:color="auto" w:fill="auto"/>
          </w:tcPr>
          <w:p w14:paraId="46467387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17CAE327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21FED728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08BD2AB8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5C1C7AAE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4B9B5AFF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03385C25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4890F04C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7B5F7A7C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18EACFF3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6D5E3BB9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2433BA21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6F7850CA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75C04D31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2CAFA4F7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532609D6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75544AA7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3DC0E8CC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B32FCF" w:rsidRPr="005E09CB" w14:paraId="5F64BB49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69585CD0" w14:textId="77777777" w:rsidR="00B32FCF" w:rsidRPr="005E09CB" w:rsidRDefault="00B32FCF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7DED8388" w14:textId="77777777" w:rsidR="00B32FCF" w:rsidRPr="005E09CB" w:rsidRDefault="00B32FCF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1BDBEECC" w14:textId="77777777" w:rsidR="00B32FCF" w:rsidRPr="005E09CB" w:rsidRDefault="00B32FCF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</w:tbl>
    <w:p w14:paraId="3671BBAF" w14:textId="77777777" w:rsidR="00B32FCF" w:rsidRPr="00B32FCF" w:rsidRDefault="00B32FCF" w:rsidP="007E7649">
      <w:pPr>
        <w:rPr>
          <w:rFonts w:ascii="Cambria" w:hAnsi="Cambria"/>
          <w:i/>
        </w:rPr>
        <w:sectPr w:rsidR="00B32FCF" w:rsidRPr="00B32FCF" w:rsidSect="00AC1D24">
          <w:type w:val="continuous"/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  <w:r w:rsidRPr="00B32FCF">
        <w:rPr>
          <w:rFonts w:ascii="Cambria" w:hAnsi="Cambria"/>
          <w:i/>
        </w:rPr>
        <w:t xml:space="preserve">Note: Delete unused rows. </w:t>
      </w:r>
      <w:r>
        <w:rPr>
          <w:rFonts w:ascii="Cambria" w:hAnsi="Cambria"/>
          <w:i/>
        </w:rPr>
        <w:t xml:space="preserve"> Removed table borders when done.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3C4770AF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4439EC16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7D22D4B7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5E09CB" w14:paraId="65B11925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1BBABB53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6DAA06C5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561E90E8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61AC7C51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2ED2A263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3539614C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312A0CCA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</w:tbl>
    <w:p w14:paraId="7556781F" w14:textId="77777777" w:rsidR="001152AF" w:rsidRDefault="001152AF" w:rsidP="00E12CFF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sz w:val="24"/>
          <w:szCs w:val="24"/>
        </w:rPr>
      </w:pPr>
    </w:p>
    <w:p w14:paraId="114B4376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br w:type="page"/>
      </w:r>
    </w:p>
    <w:p w14:paraId="0F67C5A2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1B15A16F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A83509" wp14:editId="1307517F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7B822" w14:textId="77777777" w:rsidR="008D7F90" w:rsidRPr="00717AF1" w:rsidRDefault="008D7F90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83509" id="Rectangle 23" o:spid="_x0000_s1031" style="position:absolute;left:0;text-align:left;margin-left:356.65pt;margin-top:12.85pt;width:76.1pt;height:6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klzLwY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3FB7B822" w14:textId="77777777" w:rsidR="008D7F90" w:rsidRPr="00717AF1" w:rsidRDefault="008D7F90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459F000F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27DEE10A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865638710"/>
            <w:placeholder>
              <w:docPart w:val="F6C03EEE33904F809E5BF68F22E691A8"/>
            </w:placeholder>
            <w:showingPlcHdr/>
            <w:text/>
          </w:sdtPr>
          <w:sdtContent>
            <w:tc>
              <w:tcPr>
                <w:tcW w:w="4500" w:type="dxa"/>
              </w:tcPr>
              <w:p w14:paraId="2C6BFB93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341706" w14:paraId="79AF5116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7FD2082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Address:</w:t>
            </w:r>
          </w:p>
        </w:tc>
        <w:tc>
          <w:tcPr>
            <w:tcW w:w="4500" w:type="dxa"/>
          </w:tcPr>
          <w:p w14:paraId="378EBB2C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378E2D24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55C6AB7B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Cs w:val="24"/>
              <w:u w:val="single"/>
            </w:rPr>
            <w:id w:val="7337421"/>
            <w:placeholder>
              <w:docPart w:val="B80A256FC9904F9FBBF927A477EA726D"/>
            </w:placeholder>
            <w:showingPlcHdr/>
          </w:sdtPr>
          <w:sdtContent>
            <w:tc>
              <w:tcPr>
                <w:tcW w:w="4500" w:type="dxa"/>
              </w:tcPr>
              <w:p w14:paraId="41AD7C81" w14:textId="77777777" w:rsidR="007E7649" w:rsidRPr="006E0A3C" w:rsidRDefault="007E7649" w:rsidP="007E7649">
                <w:pPr>
                  <w:rPr>
                    <w:rFonts w:ascii="Cambria" w:hAnsi="Cambria"/>
                    <w:szCs w:val="24"/>
                    <w:u w:val="single"/>
                  </w:rPr>
                </w:pPr>
                <w:r>
                  <w:rPr>
                    <w:rFonts w:ascii="Cambria" w:hAnsi="Cambria"/>
                    <w:color w:val="0070C0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341706" w14:paraId="07384C6B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64669478" w14:textId="77777777" w:rsidR="007E7649" w:rsidRPr="00341706" w:rsidRDefault="007E7649" w:rsidP="007E7649">
            <w:pPr>
              <w:rPr>
                <w:rFonts w:ascii="Cambria" w:hAnsi="Cambria"/>
                <w:b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4E5AA9FE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15D861DE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292F2F95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68A34716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124127DF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341706" w14:paraId="49AC6CCC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5AEB1638" w14:textId="77777777" w:rsidR="007E7649" w:rsidRPr="00341706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Age: </w:t>
            </w:r>
            <w:r w:rsidRPr="00341706">
              <w:rPr>
                <w:rFonts w:ascii="Cambria" w:hAnsi="Cambria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07C04C85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77444C8D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Cs w:val="24"/>
            </w:rPr>
            <w:id w:val="372902811"/>
            <w:placeholder>
              <w:docPart w:val="E9251F15E2F74758A659DA2F7DF93A41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1239ACF2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341706" w14:paraId="13D7A2B6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76D6A061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Cs w:val="24"/>
            </w:rPr>
            <w:id w:val="1956216401"/>
            <w:placeholder>
              <w:docPart w:val="F7E564091D60440FB5114635FE759CCF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22D39403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29E20AC9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Place of</w:t>
            </w:r>
            <w:r>
              <w:rPr>
                <w:rFonts w:ascii="Cambria" w:hAnsi="Cambria"/>
                <w:szCs w:val="24"/>
              </w:rPr>
              <w:t xml:space="preserve"> Birth:</w:t>
            </w:r>
          </w:p>
        </w:tc>
        <w:tc>
          <w:tcPr>
            <w:tcW w:w="3353" w:type="dxa"/>
            <w:shd w:val="clear" w:color="auto" w:fill="FFFFFF"/>
          </w:tcPr>
          <w:p w14:paraId="5FC496BC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6AF9F3D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5289CF9F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0BEEE6C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6716FB03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1427304901"/>
            <w:placeholder>
              <w:docPart w:val="7B2C76EBA21F49BCBCB75B655712719A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77A882D2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341706" w14:paraId="13553F70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6A7C9ED4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49E629A5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1DD877BC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-2141099941"/>
            <w:placeholder>
              <w:docPart w:val="2C0C88714AE94E46AD7CCEF11B35EAEC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14762424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486F74AB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76DB9ACF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930"/>
        <w:gridCol w:w="41"/>
        <w:gridCol w:w="270"/>
        <w:gridCol w:w="7"/>
        <w:gridCol w:w="3344"/>
        <w:gridCol w:w="2424"/>
      </w:tblGrid>
      <w:tr w:rsidR="007E7649" w:rsidRPr="00C6745A" w14:paraId="5CDED19D" w14:textId="77777777" w:rsidTr="00F31BBF">
        <w:trPr>
          <w:trHeight w:val="360"/>
        </w:trPr>
        <w:tc>
          <w:tcPr>
            <w:tcW w:w="8630" w:type="dxa"/>
            <w:gridSpan w:val="7"/>
            <w:shd w:val="clear" w:color="auto" w:fill="auto"/>
          </w:tcPr>
          <w:p w14:paraId="61CEFD78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340548D5" w14:textId="77777777" w:rsidTr="00F31BBF">
        <w:trPr>
          <w:trHeight w:val="360"/>
        </w:trPr>
        <w:tc>
          <w:tcPr>
            <w:tcW w:w="1614" w:type="dxa"/>
            <w:shd w:val="clear" w:color="auto" w:fill="auto"/>
          </w:tcPr>
          <w:p w14:paraId="6B1C58E3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398AE909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211ADFC1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424" w:type="dxa"/>
            <w:shd w:val="clear" w:color="auto" w:fill="auto"/>
          </w:tcPr>
          <w:p w14:paraId="1F06AEA8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E6717B4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341706" w14:paraId="4C1371DC" w14:textId="77777777" w:rsidTr="00F31BBF">
        <w:trPr>
          <w:trHeight w:val="360"/>
        </w:trPr>
        <w:tc>
          <w:tcPr>
            <w:tcW w:w="1614" w:type="dxa"/>
            <w:shd w:val="clear" w:color="auto" w:fill="auto"/>
          </w:tcPr>
          <w:p w14:paraId="49C7D132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Tertiary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11B13F63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957176724"/>
            <w:placeholder>
              <w:docPart w:val="1B99E7CB723C4FA4B09FA114C960CE17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424" w:type="dxa"/>
                <w:shd w:val="clear" w:color="auto" w:fill="auto"/>
              </w:tcPr>
              <w:p w14:paraId="57D972BC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Fonts w:ascii="Cambria" w:hAnsi="Cambria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341706" w14:paraId="04A449C3" w14:textId="77777777" w:rsidTr="00F31BBF">
        <w:trPr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2103DD6A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Secondary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C51F2D7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663829643"/>
            <w:placeholder>
              <w:docPart w:val="714C0B9D97E747D0B683A399953E6819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424" w:type="dxa"/>
                <w:shd w:val="clear" w:color="auto" w:fill="auto"/>
              </w:tcPr>
              <w:p w14:paraId="5EDDF8F2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166577CA" w14:textId="77777777" w:rsidTr="00F31BBF">
        <w:trPr>
          <w:trHeight w:val="360"/>
        </w:trPr>
        <w:tc>
          <w:tcPr>
            <w:tcW w:w="1614" w:type="dxa"/>
            <w:vMerge/>
            <w:shd w:val="clear" w:color="auto" w:fill="auto"/>
          </w:tcPr>
          <w:p w14:paraId="2DAE7C42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19E1AF38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471296281"/>
            <w:placeholder>
              <w:docPart w:val="BB9A29078194420BACCD5BFE001422DE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424" w:type="dxa"/>
                <w:shd w:val="clear" w:color="auto" w:fill="auto"/>
              </w:tcPr>
              <w:p w14:paraId="020BB683" w14:textId="77777777" w:rsidR="007E7649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</w:tr>
      <w:tr w:rsidR="007E7649" w:rsidRPr="00341706" w14:paraId="1D191342" w14:textId="77777777" w:rsidTr="00F31BBF">
        <w:trPr>
          <w:trHeight w:val="360"/>
        </w:trPr>
        <w:tc>
          <w:tcPr>
            <w:tcW w:w="1614" w:type="dxa"/>
            <w:shd w:val="clear" w:color="auto" w:fill="auto"/>
          </w:tcPr>
          <w:p w14:paraId="4DB13CB4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Elementary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3729857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2068406126"/>
            <w:placeholder>
              <w:docPart w:val="A819F6A40F764E7E946F19FDE04A28E5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424" w:type="dxa"/>
                <w:shd w:val="clear" w:color="auto" w:fill="auto"/>
              </w:tcPr>
              <w:p w14:paraId="7E4AF800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3EF924D7" w14:textId="77777777" w:rsidTr="00F31BBF">
        <w:tblPrEx>
          <w:shd w:val="clear" w:color="auto" w:fill="FFFFFF"/>
        </w:tblPrEx>
        <w:trPr>
          <w:trHeight w:val="360"/>
        </w:trPr>
        <w:tc>
          <w:tcPr>
            <w:tcW w:w="8630" w:type="dxa"/>
            <w:gridSpan w:val="7"/>
            <w:shd w:val="clear" w:color="auto" w:fill="FFFFFF"/>
          </w:tcPr>
          <w:p w14:paraId="66049D2C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A0E84CA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  <w:p w14:paraId="7A09111F" w14:textId="77777777" w:rsidR="007E7649" w:rsidRPr="00341706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8E2C700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47E24348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77071DC6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670E34AE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2707EBE0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75F0C318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424" w:type="dxa"/>
            <w:shd w:val="clear" w:color="auto" w:fill="FFFFFF"/>
          </w:tcPr>
          <w:p w14:paraId="30795DF1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3B15A185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2D2CD435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4E3C0470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6F830A03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11240051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6286902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BD5B23F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023EF2E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3D9B9ED0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ECF82FA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751243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6EE7AF3E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493AC620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8D45275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9E0AA5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2AF43083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74F5E80E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479353CA" w14:textId="77777777" w:rsidTr="00F31BBF">
        <w:trPr>
          <w:trHeight w:val="360"/>
        </w:trPr>
        <w:tc>
          <w:tcPr>
            <w:tcW w:w="8630" w:type="dxa"/>
            <w:gridSpan w:val="7"/>
            <w:shd w:val="clear" w:color="auto" w:fill="auto"/>
          </w:tcPr>
          <w:p w14:paraId="246BFF3D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E2B8B7E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26CE3CD1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7A023F40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43417668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41684CDF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5959DFBA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424" w:type="dxa"/>
            <w:shd w:val="clear" w:color="auto" w:fill="FFFFFF"/>
          </w:tcPr>
          <w:p w14:paraId="67E8BECE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66ECD5AD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5BC7C371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50FFF824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6DF4B3B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3F55DB38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39B35D1A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19A1A69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97F93F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5E5D3B28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62FCC543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310773AE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5EDADC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0A2FB343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6646208A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162896D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2E2EDD51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56ED3CE6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42E946A7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B5B37EF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57D9195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1D46DF1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5B4B2C74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0A485195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36E7D99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10D5207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0489195A" w14:textId="77777777" w:rsidTr="00F31BBF">
        <w:tc>
          <w:tcPr>
            <w:tcW w:w="8630" w:type="dxa"/>
            <w:gridSpan w:val="7"/>
            <w:shd w:val="clear" w:color="auto" w:fill="auto"/>
          </w:tcPr>
          <w:p w14:paraId="6DF532F5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72B0D284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04E653BE" w14:textId="77777777" w:rsidTr="00F31BBF">
        <w:tc>
          <w:tcPr>
            <w:tcW w:w="8630" w:type="dxa"/>
            <w:gridSpan w:val="7"/>
            <w:shd w:val="clear" w:color="auto" w:fill="auto"/>
          </w:tcPr>
          <w:p w14:paraId="1A9E4DDE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61DEBA8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22BE9B76" w14:textId="77777777" w:rsidTr="00F31BBF">
        <w:tc>
          <w:tcPr>
            <w:tcW w:w="2544" w:type="dxa"/>
            <w:gridSpan w:val="2"/>
            <w:shd w:val="clear" w:color="auto" w:fill="FFFFFF"/>
          </w:tcPr>
          <w:p w14:paraId="13274CFC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65C1126C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424" w:type="dxa"/>
            <w:shd w:val="clear" w:color="auto" w:fill="FFFFFF"/>
          </w:tcPr>
          <w:p w14:paraId="3AEC9FE3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4C9AC298" w14:textId="77777777" w:rsidTr="00F31BBF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055EC919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05585A6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0BF4E250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9D80240" w14:textId="77777777" w:rsidTr="00F31BBF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68282F83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8B39CD0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4D93CACD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FCB6EA5" w14:textId="77777777" w:rsidTr="00F31BBF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2EDB1AAE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69B5F5A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31A5C6E1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850C101" w14:textId="77777777" w:rsidTr="00F31BBF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7A607FA9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30E80C9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3E6F8BBE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22CA7F4C" w14:textId="77777777" w:rsidTr="00F31BBF">
        <w:tblPrEx>
          <w:shd w:val="clear" w:color="auto" w:fill="FFFFFF"/>
        </w:tblPrEx>
        <w:tc>
          <w:tcPr>
            <w:tcW w:w="8630" w:type="dxa"/>
            <w:gridSpan w:val="7"/>
            <w:shd w:val="clear" w:color="auto" w:fill="FFFFFF"/>
          </w:tcPr>
          <w:p w14:paraId="2D091A0F" w14:textId="77777777" w:rsidR="007E7649" w:rsidRPr="00341706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1396AFE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LEADERSHIP TRAININGS/SEMINARS</w:t>
            </w:r>
          </w:p>
        </w:tc>
      </w:tr>
      <w:tr w:rsidR="007E7649" w:rsidRPr="00341706" w14:paraId="640D9BD6" w14:textId="77777777" w:rsidTr="00F31BBF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4D824519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19A1BCA8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424" w:type="dxa"/>
            <w:shd w:val="clear" w:color="auto" w:fill="FFFFFF"/>
          </w:tcPr>
          <w:p w14:paraId="6CCF3413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13DE16DB" w14:textId="77777777" w:rsidTr="00F31BBF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9203FF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5432E7D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5D5B5523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05E1EE8" w14:textId="77777777" w:rsidTr="00F31BBF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4A1F7BB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34D90E9E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06128AA9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17581AE" w14:textId="77777777" w:rsidTr="00F31BBF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05D475E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2BB438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251994FD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A023D8F" w14:textId="77777777" w:rsidTr="00F31BBF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3FCCCE5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44D617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67A181ED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7D82D962" w14:textId="77777777" w:rsidTr="00F31BBF">
        <w:tc>
          <w:tcPr>
            <w:tcW w:w="8630" w:type="dxa"/>
            <w:gridSpan w:val="7"/>
            <w:shd w:val="clear" w:color="auto" w:fill="auto"/>
          </w:tcPr>
          <w:p w14:paraId="03007656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3C87D7C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124D24D1" w14:textId="77777777" w:rsidTr="00F31BBF">
        <w:tc>
          <w:tcPr>
            <w:tcW w:w="2585" w:type="dxa"/>
            <w:gridSpan w:val="3"/>
            <w:shd w:val="clear" w:color="auto" w:fill="auto"/>
          </w:tcPr>
          <w:p w14:paraId="1FDA858E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1D42634B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16E7EB65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5A3E4F8A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424" w:type="dxa"/>
            <w:shd w:val="clear" w:color="auto" w:fill="auto"/>
          </w:tcPr>
          <w:p w14:paraId="237E56C6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40D3A426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218093DE" w14:textId="77777777" w:rsidTr="00F31BBF">
        <w:tc>
          <w:tcPr>
            <w:tcW w:w="2585" w:type="dxa"/>
            <w:gridSpan w:val="3"/>
            <w:shd w:val="clear" w:color="auto" w:fill="auto"/>
          </w:tcPr>
          <w:p w14:paraId="348A25B1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32D4C0E2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auto"/>
          </w:tcPr>
          <w:p w14:paraId="26F85FD1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FA5D33F" w14:textId="77777777" w:rsidTr="00F31BBF">
        <w:tc>
          <w:tcPr>
            <w:tcW w:w="2585" w:type="dxa"/>
            <w:gridSpan w:val="3"/>
            <w:shd w:val="clear" w:color="auto" w:fill="auto"/>
          </w:tcPr>
          <w:p w14:paraId="5CB5754D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3861FA04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auto"/>
          </w:tcPr>
          <w:p w14:paraId="21C14CA3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74BCC44" w14:textId="77777777" w:rsidTr="00F31BBF">
        <w:tc>
          <w:tcPr>
            <w:tcW w:w="2585" w:type="dxa"/>
            <w:gridSpan w:val="3"/>
            <w:shd w:val="clear" w:color="auto" w:fill="auto"/>
          </w:tcPr>
          <w:p w14:paraId="67A5DD0B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611DE1EF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auto"/>
          </w:tcPr>
          <w:p w14:paraId="52718017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A3EF8E3" w14:textId="77777777" w:rsidTr="00F31BBF">
        <w:tc>
          <w:tcPr>
            <w:tcW w:w="2585" w:type="dxa"/>
            <w:gridSpan w:val="3"/>
            <w:shd w:val="clear" w:color="auto" w:fill="auto"/>
          </w:tcPr>
          <w:p w14:paraId="61E84BB4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7AD3406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auto"/>
          </w:tcPr>
          <w:p w14:paraId="3AB198C8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</w:tbl>
    <w:p w14:paraId="6CDEFA33" w14:textId="77777777" w:rsidR="007E7649" w:rsidRDefault="007E7649" w:rsidP="007E7649">
      <w:pPr>
        <w:rPr>
          <w:rFonts w:ascii="Cambria" w:hAnsi="Cambria"/>
          <w:b/>
          <w:sz w:val="24"/>
          <w:szCs w:val="24"/>
        </w:rPr>
        <w:sectPr w:rsidR="007E7649" w:rsidSect="00AC1D24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7CC50568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41315948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1D3B0895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B0372D" w14:paraId="57097AD4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2D6D595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97E8382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21BA0C8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C7AA2D9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0587F97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B2E0803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17C63D65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1FF61709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</w:p>
    <w:p w14:paraId="3EDE73BC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br w:type="page"/>
      </w:r>
    </w:p>
    <w:p w14:paraId="770AC75D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738F3358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CE2398" wp14:editId="7138495F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2E8B4" w14:textId="77777777" w:rsidR="008D7F90" w:rsidRPr="00717AF1" w:rsidRDefault="008D7F90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E2398" id="Rectangle 24" o:spid="_x0000_s1032" style="position:absolute;left:0;text-align:left;margin-left:356.65pt;margin-top:12.85pt;width:76.1pt;height:68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qf3ijI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0A12E8B4" w14:textId="77777777" w:rsidR="008D7F90" w:rsidRPr="00717AF1" w:rsidRDefault="008D7F90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16775FA0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57B19AD9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-1490248998"/>
            <w:placeholder>
              <w:docPart w:val="84FAFEFE0F0F47CB9B20D72064981627"/>
            </w:placeholder>
            <w:showingPlcHdr/>
            <w:text/>
          </w:sdtPr>
          <w:sdtContent>
            <w:tc>
              <w:tcPr>
                <w:tcW w:w="4500" w:type="dxa"/>
              </w:tcPr>
              <w:p w14:paraId="538E559E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341706" w14:paraId="5AF0E59F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7C9C2CB3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Address:</w:t>
            </w:r>
          </w:p>
        </w:tc>
        <w:tc>
          <w:tcPr>
            <w:tcW w:w="4500" w:type="dxa"/>
          </w:tcPr>
          <w:p w14:paraId="0E6BDC58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622514D8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66A5F3CE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Cs w:val="24"/>
              <w:u w:val="single"/>
            </w:rPr>
            <w:id w:val="122200973"/>
            <w:placeholder>
              <w:docPart w:val="D035FB32FD714FDCB266C6A1CF4E146C"/>
            </w:placeholder>
            <w:showingPlcHdr/>
          </w:sdtPr>
          <w:sdtContent>
            <w:tc>
              <w:tcPr>
                <w:tcW w:w="4500" w:type="dxa"/>
              </w:tcPr>
              <w:p w14:paraId="07870706" w14:textId="77777777" w:rsidR="007E7649" w:rsidRPr="006E0A3C" w:rsidRDefault="007E7649" w:rsidP="007E7649">
                <w:pPr>
                  <w:rPr>
                    <w:rFonts w:ascii="Cambria" w:hAnsi="Cambria"/>
                    <w:szCs w:val="24"/>
                    <w:u w:val="single"/>
                  </w:rPr>
                </w:pPr>
                <w:r>
                  <w:rPr>
                    <w:rFonts w:ascii="Cambria" w:hAnsi="Cambria"/>
                    <w:color w:val="0070C0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341706" w14:paraId="241C181A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439D8DFE" w14:textId="77777777" w:rsidR="007E7649" w:rsidRPr="00341706" w:rsidRDefault="007E7649" w:rsidP="007E7649">
            <w:pPr>
              <w:rPr>
                <w:rFonts w:ascii="Cambria" w:hAnsi="Cambria"/>
                <w:b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0E5D15D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64D550FE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66911F46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3B60806A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6869BC0F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341706" w14:paraId="2509DDDE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002B2ABE" w14:textId="77777777" w:rsidR="007E7649" w:rsidRPr="00341706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Age: </w:t>
            </w:r>
            <w:r w:rsidRPr="00341706">
              <w:rPr>
                <w:rFonts w:ascii="Cambria" w:hAnsi="Cambria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13137266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6C186F72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Cs w:val="24"/>
            </w:rPr>
            <w:id w:val="-1207568013"/>
            <w:placeholder>
              <w:docPart w:val="2D5388B9281E490ABF8332B647484D90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0078600F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341706" w14:paraId="6D0485E1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06914CE5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Cs w:val="24"/>
            </w:rPr>
            <w:id w:val="217715526"/>
            <w:placeholder>
              <w:docPart w:val="F4EE1C5B10FA4ABBAD90F6BA5CC66E23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0F3F917F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14BD7BFC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Place of</w:t>
            </w:r>
            <w:r>
              <w:rPr>
                <w:rFonts w:ascii="Cambria" w:hAnsi="Cambria"/>
                <w:szCs w:val="24"/>
              </w:rPr>
              <w:t xml:space="preserve"> Birth:</w:t>
            </w:r>
          </w:p>
        </w:tc>
        <w:tc>
          <w:tcPr>
            <w:tcW w:w="3353" w:type="dxa"/>
            <w:shd w:val="clear" w:color="auto" w:fill="FFFFFF"/>
          </w:tcPr>
          <w:p w14:paraId="444A2F47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7C45E638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6190EB0B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0F95EAD4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055E74BA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-1298063998"/>
            <w:placeholder>
              <w:docPart w:val="879D27D2D8684F2FB1F2702B6FF21E0C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13B0AF68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341706" w14:paraId="4F1268DD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209DF073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661E3A3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30ACA3BB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1628277219"/>
            <w:placeholder>
              <w:docPart w:val="F4F1584C0DE849A59778FD292373508E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6A11FC8C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104DD69B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152EB681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930"/>
        <w:gridCol w:w="41"/>
        <w:gridCol w:w="270"/>
        <w:gridCol w:w="7"/>
        <w:gridCol w:w="3344"/>
        <w:gridCol w:w="2388"/>
        <w:gridCol w:w="36"/>
      </w:tblGrid>
      <w:tr w:rsidR="007E7649" w:rsidRPr="00C6745A" w14:paraId="1D98F90F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3C1C1D33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4D1BC2EC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10976B86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1C04BA90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7C75F9B4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388" w:type="dxa"/>
            <w:shd w:val="clear" w:color="auto" w:fill="auto"/>
          </w:tcPr>
          <w:p w14:paraId="54F974F6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0108E3E7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341706" w14:paraId="7CFB6B7C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3D11C5CE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Tertiary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6DDE4E9E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675997784"/>
            <w:placeholder>
              <w:docPart w:val="ADAEC45E409042FC8B4498297A6FD880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047AFAFD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Fonts w:ascii="Cambria" w:hAnsi="Cambria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341706" w14:paraId="3D2C281E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5457815C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Secondary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3C0A9671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342633679"/>
            <w:placeholder>
              <w:docPart w:val="D67126E26FBB4BFD9AACC8240A3CB8F1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7D3A35BA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6B297CC9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/>
            <w:shd w:val="clear" w:color="auto" w:fill="auto"/>
          </w:tcPr>
          <w:p w14:paraId="620BD100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7A5DDF7D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1672762366"/>
            <w:placeholder>
              <w:docPart w:val="33637D3A2A8B4EB3A895F15C7CC3FE27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7E53AD3A" w14:textId="77777777" w:rsidR="007E7649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</w:tr>
      <w:tr w:rsidR="007E7649" w:rsidRPr="00341706" w14:paraId="181BA786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31A50875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Elementary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3423777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1797974114"/>
            <w:placeholder>
              <w:docPart w:val="E3572665EE64414D8C1228BE1D9A28D5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3E56843B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02299FE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FFFFFF"/>
          </w:tcPr>
          <w:p w14:paraId="77F67C38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608678E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  <w:p w14:paraId="4B798C20" w14:textId="77777777" w:rsidR="007E7649" w:rsidRPr="00341706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10183CA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36BAB248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11E7E0EC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07AC7137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7D800D4A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348AC692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388" w:type="dxa"/>
            <w:shd w:val="clear" w:color="auto" w:fill="FFFFFF"/>
          </w:tcPr>
          <w:p w14:paraId="4AF09E17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0BEDA409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53C33FFA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335632CC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0CE79042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A95E6C8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95C113D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047A31F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5EDA8F0A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1AE5E16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375C43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7C0E212F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51BF89E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D1D98A4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8082CB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67F5366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5346DF3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76AD208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5B4D6394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5CA8179C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79E9F2D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55481FBB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2F203A0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5981E950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67E09A3F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2E8A4A37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388" w:type="dxa"/>
            <w:shd w:val="clear" w:color="auto" w:fill="FFFFFF"/>
          </w:tcPr>
          <w:p w14:paraId="0A4DE5F8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697C013B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420A24D3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AF626F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041D05C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7E33236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7949F557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1A33790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43B6311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3F85563B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07E05FC7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555F7A1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E099A0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167D844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1DB8621F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5C71C2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290C94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7853E6C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025DDE3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599022A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9F4D7B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104708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4A27CC39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6622780F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5364CB5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CDA9F8D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2BF7A863" w14:textId="77777777" w:rsidTr="007E7649">
        <w:tc>
          <w:tcPr>
            <w:tcW w:w="8630" w:type="dxa"/>
            <w:gridSpan w:val="8"/>
            <w:shd w:val="clear" w:color="auto" w:fill="auto"/>
          </w:tcPr>
          <w:p w14:paraId="73D2850A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6E46C4C5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05A27F4D" w14:textId="77777777" w:rsidTr="007E7649">
        <w:tc>
          <w:tcPr>
            <w:tcW w:w="8630" w:type="dxa"/>
            <w:gridSpan w:val="8"/>
            <w:shd w:val="clear" w:color="auto" w:fill="auto"/>
          </w:tcPr>
          <w:p w14:paraId="5703AA51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2A9C2C9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4BF63F8F" w14:textId="77777777" w:rsidTr="007E7649">
        <w:tc>
          <w:tcPr>
            <w:tcW w:w="2544" w:type="dxa"/>
            <w:gridSpan w:val="2"/>
            <w:shd w:val="clear" w:color="auto" w:fill="FFFFFF"/>
          </w:tcPr>
          <w:p w14:paraId="45FA5E20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30F9D176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7AE55B8E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6C23F36D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40F13D39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1C6793F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36260894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E815F4E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3A3E8F63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D0FAD4C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2D77F867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30343DC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74323602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54EE289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7E558CB0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AFA2B80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1F4F1595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37FBB39F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4E26A0F8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083B4BC0" w14:textId="77777777" w:rsidTr="007E7649">
        <w:tblPrEx>
          <w:shd w:val="clear" w:color="auto" w:fill="FFFFFF"/>
        </w:tblPrEx>
        <w:tc>
          <w:tcPr>
            <w:tcW w:w="8630" w:type="dxa"/>
            <w:gridSpan w:val="8"/>
            <w:shd w:val="clear" w:color="auto" w:fill="FFFFFF"/>
          </w:tcPr>
          <w:p w14:paraId="2A63AC70" w14:textId="77777777" w:rsidR="007E7649" w:rsidRPr="00341706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CDAFD7C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LEADERSHIP TRAININGS/SEMINARS</w:t>
            </w:r>
          </w:p>
        </w:tc>
      </w:tr>
      <w:tr w:rsidR="007E7649" w:rsidRPr="00341706" w14:paraId="3D3B1A3F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65D5C616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551D22D1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59CD8A2F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4DA626F0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1F6AAF5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5AD4746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2382027C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8FC054D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A30A17F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36B07CF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2BB63AD7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8EBEF59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4764217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765429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32B8DC65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1EED633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0E4A0F50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A3A2BC8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34AE6894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504F379" w14:textId="77777777" w:rsidTr="007E7649">
        <w:tc>
          <w:tcPr>
            <w:tcW w:w="8630" w:type="dxa"/>
            <w:gridSpan w:val="8"/>
            <w:shd w:val="clear" w:color="auto" w:fill="auto"/>
          </w:tcPr>
          <w:p w14:paraId="629C3399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D7462F4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2DD0C7D8" w14:textId="77777777" w:rsidTr="007E7649">
        <w:tc>
          <w:tcPr>
            <w:tcW w:w="2585" w:type="dxa"/>
            <w:gridSpan w:val="3"/>
            <w:shd w:val="clear" w:color="auto" w:fill="auto"/>
          </w:tcPr>
          <w:p w14:paraId="79FD31B6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0168FB46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337C4C20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42813B19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424" w:type="dxa"/>
            <w:gridSpan w:val="2"/>
            <w:shd w:val="clear" w:color="auto" w:fill="auto"/>
          </w:tcPr>
          <w:p w14:paraId="72C4FA65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09C6E1CA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012E33DF" w14:textId="77777777" w:rsidTr="007E7649">
        <w:tc>
          <w:tcPr>
            <w:tcW w:w="2585" w:type="dxa"/>
            <w:gridSpan w:val="3"/>
            <w:shd w:val="clear" w:color="auto" w:fill="auto"/>
          </w:tcPr>
          <w:p w14:paraId="3D8F6B8E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421E085E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1533D990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E09FF7B" w14:textId="77777777" w:rsidTr="007E7649">
        <w:tc>
          <w:tcPr>
            <w:tcW w:w="2585" w:type="dxa"/>
            <w:gridSpan w:val="3"/>
            <w:shd w:val="clear" w:color="auto" w:fill="auto"/>
          </w:tcPr>
          <w:p w14:paraId="64889B38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67B7AFCC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0CE02577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171C5E2" w14:textId="77777777" w:rsidTr="007E7649">
        <w:tc>
          <w:tcPr>
            <w:tcW w:w="2585" w:type="dxa"/>
            <w:gridSpan w:val="3"/>
            <w:shd w:val="clear" w:color="auto" w:fill="auto"/>
          </w:tcPr>
          <w:p w14:paraId="309ABC78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3B3D1692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3197A3C0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BDFA5B1" w14:textId="77777777" w:rsidTr="007E7649">
        <w:tc>
          <w:tcPr>
            <w:tcW w:w="2585" w:type="dxa"/>
            <w:gridSpan w:val="3"/>
            <w:shd w:val="clear" w:color="auto" w:fill="auto"/>
          </w:tcPr>
          <w:p w14:paraId="24C12D5E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1F646D1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00078756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</w:tbl>
    <w:p w14:paraId="0DE43AAB" w14:textId="77777777" w:rsidR="007E7649" w:rsidRDefault="007E7649" w:rsidP="007E7649">
      <w:pPr>
        <w:rPr>
          <w:rFonts w:ascii="Cambria" w:hAnsi="Cambria"/>
          <w:b/>
          <w:sz w:val="24"/>
          <w:szCs w:val="24"/>
        </w:rPr>
        <w:sectPr w:rsidR="007E7649" w:rsidSect="00AC1D24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14543C94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07AB5830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5362E767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B0372D" w14:paraId="0E4C3890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7EA4AB4A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316E88A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1D229766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ECB13D6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30E3D0B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C50F57D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3FC4CF4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48E6B1AC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</w:p>
    <w:p w14:paraId="553AF7AA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br w:type="page"/>
      </w:r>
    </w:p>
    <w:p w14:paraId="523C08FA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64313EF4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63A279" wp14:editId="645CB13B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6A8BB" w14:textId="77777777" w:rsidR="008D7F90" w:rsidRPr="00717AF1" w:rsidRDefault="008D7F90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3A279" id="Rectangle 25" o:spid="_x0000_s1033" style="position:absolute;left:0;text-align:left;margin-left:356.65pt;margin-top:12.85pt;width:76.1pt;height:68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f58qAY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53C6A8BB" w14:textId="77777777" w:rsidR="008D7F90" w:rsidRPr="00717AF1" w:rsidRDefault="008D7F90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73BCAFEE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5048F234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665286386"/>
            <w:placeholder>
              <w:docPart w:val="5A66367AED6C4C71A772E40B79854368"/>
            </w:placeholder>
            <w:showingPlcHdr/>
            <w:text/>
          </w:sdtPr>
          <w:sdtContent>
            <w:tc>
              <w:tcPr>
                <w:tcW w:w="4500" w:type="dxa"/>
              </w:tcPr>
              <w:p w14:paraId="19808D62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341706" w14:paraId="7149CD98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28B63AAB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Address:</w:t>
            </w:r>
          </w:p>
        </w:tc>
        <w:tc>
          <w:tcPr>
            <w:tcW w:w="4500" w:type="dxa"/>
          </w:tcPr>
          <w:p w14:paraId="71F579AD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0A1DFA28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376121D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Cs w:val="24"/>
              <w:u w:val="single"/>
            </w:rPr>
            <w:id w:val="-2027705718"/>
            <w:placeholder>
              <w:docPart w:val="8DB3C716168642D18EC48DC06325F19E"/>
            </w:placeholder>
            <w:showingPlcHdr/>
          </w:sdtPr>
          <w:sdtContent>
            <w:tc>
              <w:tcPr>
                <w:tcW w:w="4500" w:type="dxa"/>
              </w:tcPr>
              <w:p w14:paraId="245C75C0" w14:textId="77777777" w:rsidR="007E7649" w:rsidRPr="006E0A3C" w:rsidRDefault="007E7649" w:rsidP="007E7649">
                <w:pPr>
                  <w:rPr>
                    <w:rFonts w:ascii="Cambria" w:hAnsi="Cambria"/>
                    <w:szCs w:val="24"/>
                    <w:u w:val="single"/>
                  </w:rPr>
                </w:pPr>
                <w:r>
                  <w:rPr>
                    <w:rFonts w:ascii="Cambria" w:hAnsi="Cambria"/>
                    <w:color w:val="0070C0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341706" w14:paraId="66C21E87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3B1274DF" w14:textId="77777777" w:rsidR="007E7649" w:rsidRPr="00341706" w:rsidRDefault="007E7649" w:rsidP="007E7649">
            <w:pPr>
              <w:rPr>
                <w:rFonts w:ascii="Cambria" w:hAnsi="Cambria"/>
                <w:b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4E1A6C86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401A16AE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43E4F1CB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0A8DED3E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411CD7C1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341706" w14:paraId="12B5BBDA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01D32D1B" w14:textId="77777777" w:rsidR="007E7649" w:rsidRPr="00341706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Age: </w:t>
            </w:r>
            <w:r w:rsidRPr="00341706">
              <w:rPr>
                <w:rFonts w:ascii="Cambria" w:hAnsi="Cambria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1D762686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58B0A19F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Cs w:val="24"/>
            </w:rPr>
            <w:id w:val="-623075531"/>
            <w:placeholder>
              <w:docPart w:val="C3D910B6B72A4C8EAA3F535A5E4CA837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0B35316C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341706" w14:paraId="11039F58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60F455D6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Cs w:val="24"/>
            </w:rPr>
            <w:id w:val="295958038"/>
            <w:placeholder>
              <w:docPart w:val="88C57100E25048E3932565FA9F50EE0C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188DE310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164C9B01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Place of</w:t>
            </w:r>
            <w:r>
              <w:rPr>
                <w:rFonts w:ascii="Cambria" w:hAnsi="Cambria"/>
                <w:szCs w:val="24"/>
              </w:rPr>
              <w:t xml:space="preserve"> Birth:</w:t>
            </w:r>
          </w:p>
        </w:tc>
        <w:tc>
          <w:tcPr>
            <w:tcW w:w="3353" w:type="dxa"/>
            <w:shd w:val="clear" w:color="auto" w:fill="FFFFFF"/>
          </w:tcPr>
          <w:p w14:paraId="13E3461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3B83515A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5304AA0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74FC2EE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099F4123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376908574"/>
            <w:placeholder>
              <w:docPart w:val="4BDE8F4FEE2D46738D4EB981770487C8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3D9295A3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341706" w14:paraId="0CEB4130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37D4B9F2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76EE40FE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2D404670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1780913135"/>
            <w:placeholder>
              <w:docPart w:val="7799963C2CF1493CB74E212D898369CC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15DAFB66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38308CB4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3992AD0F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930"/>
        <w:gridCol w:w="41"/>
        <w:gridCol w:w="270"/>
        <w:gridCol w:w="7"/>
        <w:gridCol w:w="3344"/>
        <w:gridCol w:w="2388"/>
        <w:gridCol w:w="36"/>
      </w:tblGrid>
      <w:tr w:rsidR="007E7649" w:rsidRPr="00C6745A" w14:paraId="3B69B25F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4B05DFDB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23682249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60ECA9DF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723DB52A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45BEE57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388" w:type="dxa"/>
            <w:shd w:val="clear" w:color="auto" w:fill="auto"/>
          </w:tcPr>
          <w:p w14:paraId="15D3509B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66C80B58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341706" w14:paraId="1ACFB207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6CF812E6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Tertiary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03F9ED3B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1683973750"/>
            <w:placeholder>
              <w:docPart w:val="3DA9E440061C46759585854D64412404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260EA4A9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Fonts w:ascii="Cambria" w:hAnsi="Cambria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341706" w14:paraId="3EA56CC7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2CED66B9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Secondary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A8A992E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1377687359"/>
            <w:placeholder>
              <w:docPart w:val="F6B075C6467D4AE7A7421DCC9F896A1A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2223489D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35F571F1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/>
            <w:shd w:val="clear" w:color="auto" w:fill="auto"/>
          </w:tcPr>
          <w:p w14:paraId="6B4ADB8B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31D547C0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904133758"/>
            <w:placeholder>
              <w:docPart w:val="2C855C009E68481388B517DBF1C164DE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E2E6C16" w14:textId="77777777" w:rsidR="007E7649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</w:tr>
      <w:tr w:rsidR="007E7649" w:rsidRPr="00341706" w14:paraId="163AC0EE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2420FE3F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Elementary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0C68C9B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516458754"/>
            <w:placeholder>
              <w:docPart w:val="7F1B4DFDFBF047BFAA8AE892C7CD381A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7C0CE85A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64C6FAA1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FFFFFF"/>
          </w:tcPr>
          <w:p w14:paraId="6708243B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E62C6FF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  <w:p w14:paraId="6E78FD20" w14:textId="77777777" w:rsidR="007E7649" w:rsidRPr="00341706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293A252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6594A5B0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4089E055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047001A9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57FC6FA2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0A537F62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388" w:type="dxa"/>
            <w:shd w:val="clear" w:color="auto" w:fill="FFFFFF"/>
          </w:tcPr>
          <w:p w14:paraId="404A8ACC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06BB96CB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6289A9ED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12A536C5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6732D145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3933CA1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5FC2C6E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5648E73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5DA8444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B10FE64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3B329F4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3641333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7E572BE8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13C5C70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9FBB52C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7B5D337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18BE3B9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EAC1057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071A017E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68620B1C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4511EDF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7F8219BB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0BB80642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2DD4D065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584B71EE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615E9CFD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388" w:type="dxa"/>
            <w:shd w:val="clear" w:color="auto" w:fill="FFFFFF"/>
          </w:tcPr>
          <w:p w14:paraId="05B97479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36B60246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2CDCA59E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3D22272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243CAC5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DC6C0BB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757D0820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7CA7684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D3170CF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CC17A49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3DBE542E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58ADAA0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9600EA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51E12A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2FA8DCDF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9B0357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7FEE38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86B83B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55BAD04D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7C2E253C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15760EA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02DBD0F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77B60530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7AD5EA5E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7B8D1487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E596CF6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493FDE0F" w14:textId="77777777" w:rsidTr="007E7649">
        <w:tc>
          <w:tcPr>
            <w:tcW w:w="8630" w:type="dxa"/>
            <w:gridSpan w:val="8"/>
            <w:shd w:val="clear" w:color="auto" w:fill="auto"/>
          </w:tcPr>
          <w:p w14:paraId="1CF1EAF7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07CFC832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7B3717C3" w14:textId="77777777" w:rsidTr="007E7649">
        <w:tc>
          <w:tcPr>
            <w:tcW w:w="8630" w:type="dxa"/>
            <w:gridSpan w:val="8"/>
            <w:shd w:val="clear" w:color="auto" w:fill="auto"/>
          </w:tcPr>
          <w:p w14:paraId="3236D29F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7C3AEA2F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6486386A" w14:textId="77777777" w:rsidTr="007E7649">
        <w:tc>
          <w:tcPr>
            <w:tcW w:w="2544" w:type="dxa"/>
            <w:gridSpan w:val="2"/>
            <w:shd w:val="clear" w:color="auto" w:fill="FFFFFF"/>
          </w:tcPr>
          <w:p w14:paraId="0B979C70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52592D42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422A1C23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2E7F1EDA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0C2F2236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7403415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451AC187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CE846A2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5DCF5D9F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7478116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0D303184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4C781A6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45EA78BD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F26B3DD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1ACF10E3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0C59675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44C58516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88F7747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2DFDA46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19CF5B6" w14:textId="77777777" w:rsidTr="007E7649">
        <w:tblPrEx>
          <w:shd w:val="clear" w:color="auto" w:fill="FFFFFF"/>
        </w:tblPrEx>
        <w:tc>
          <w:tcPr>
            <w:tcW w:w="8630" w:type="dxa"/>
            <w:gridSpan w:val="8"/>
            <w:shd w:val="clear" w:color="auto" w:fill="FFFFFF"/>
          </w:tcPr>
          <w:p w14:paraId="7729D6F9" w14:textId="77777777" w:rsidR="007E7649" w:rsidRPr="00341706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B2911CF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LEADERSHIP TRAININGS/SEMINARS</w:t>
            </w:r>
          </w:p>
        </w:tc>
      </w:tr>
      <w:tr w:rsidR="007E7649" w:rsidRPr="00341706" w14:paraId="7068750C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4D8B13D8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6B851F4E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6D0EEB5E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0C258FAA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25F4FF5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D8B5AEC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762BDF61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8BA3B3A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18053750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1B27C7A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0228E4E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02A62A4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0B7EE156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1D975BBD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52A71DAD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22A6FA3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251723E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3C8B47A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45C06D35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AE4464D" w14:textId="77777777" w:rsidTr="007E7649">
        <w:tc>
          <w:tcPr>
            <w:tcW w:w="8630" w:type="dxa"/>
            <w:gridSpan w:val="8"/>
            <w:shd w:val="clear" w:color="auto" w:fill="auto"/>
          </w:tcPr>
          <w:p w14:paraId="31096A7A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1468EE2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20D81551" w14:textId="77777777" w:rsidTr="007E7649">
        <w:tc>
          <w:tcPr>
            <w:tcW w:w="2585" w:type="dxa"/>
            <w:gridSpan w:val="3"/>
            <w:shd w:val="clear" w:color="auto" w:fill="auto"/>
          </w:tcPr>
          <w:p w14:paraId="4269B56A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6C617B3F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72C2149F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1A9E17F7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424" w:type="dxa"/>
            <w:gridSpan w:val="2"/>
            <w:shd w:val="clear" w:color="auto" w:fill="auto"/>
          </w:tcPr>
          <w:p w14:paraId="3E0A307A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27F298AE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57E21DD2" w14:textId="77777777" w:rsidTr="007E7649">
        <w:tc>
          <w:tcPr>
            <w:tcW w:w="2585" w:type="dxa"/>
            <w:gridSpan w:val="3"/>
            <w:shd w:val="clear" w:color="auto" w:fill="auto"/>
          </w:tcPr>
          <w:p w14:paraId="1CB6908E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2D4600B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48755246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D8D880E" w14:textId="77777777" w:rsidTr="007E7649">
        <w:tc>
          <w:tcPr>
            <w:tcW w:w="2585" w:type="dxa"/>
            <w:gridSpan w:val="3"/>
            <w:shd w:val="clear" w:color="auto" w:fill="auto"/>
          </w:tcPr>
          <w:p w14:paraId="189EEBB1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3C49615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47BE609F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A9F9E1F" w14:textId="77777777" w:rsidTr="007E7649">
        <w:tc>
          <w:tcPr>
            <w:tcW w:w="2585" w:type="dxa"/>
            <w:gridSpan w:val="3"/>
            <w:shd w:val="clear" w:color="auto" w:fill="auto"/>
          </w:tcPr>
          <w:p w14:paraId="69A9682F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30ED0E2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0A70209B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93A553D" w14:textId="77777777" w:rsidTr="007E7649">
        <w:tc>
          <w:tcPr>
            <w:tcW w:w="2585" w:type="dxa"/>
            <w:gridSpan w:val="3"/>
            <w:shd w:val="clear" w:color="auto" w:fill="auto"/>
          </w:tcPr>
          <w:p w14:paraId="2881CD80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16B570DC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49B754BB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</w:tbl>
    <w:p w14:paraId="6DE4CDB0" w14:textId="77777777" w:rsidR="007E7649" w:rsidRDefault="007E7649" w:rsidP="007E7649">
      <w:pPr>
        <w:rPr>
          <w:rFonts w:ascii="Cambria" w:hAnsi="Cambria"/>
          <w:b/>
          <w:sz w:val="24"/>
          <w:szCs w:val="24"/>
        </w:rPr>
        <w:sectPr w:rsidR="007E7649" w:rsidSect="00AC1D24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1D0417B6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7DB3D28B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76A11734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B0372D" w14:paraId="5D51A294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410E514C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5B5D9A6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1FD6FD08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37C65D7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7C6B828D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98C0D00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165BC472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6CDB8CB1" w14:textId="77777777" w:rsidR="00680BA0" w:rsidRPr="00680BA0" w:rsidRDefault="00680BA0" w:rsidP="005E09CB">
      <w:pPr>
        <w:spacing w:after="160" w:line="259" w:lineRule="auto"/>
        <w:rPr>
          <w:rFonts w:ascii="Cambria" w:hAnsi="Cambria"/>
          <w:sz w:val="24"/>
        </w:rPr>
      </w:pPr>
    </w:p>
    <w:sectPr w:rsidR="00680BA0" w:rsidRPr="00680BA0" w:rsidSect="00AC1D24">
      <w:pgSz w:w="12240" w:h="15840" w:code="1"/>
      <w:pgMar w:top="1440" w:right="1440" w:bottom="1440" w:left="216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6C058C" w14:textId="77777777" w:rsidR="00AC1D24" w:rsidRDefault="00AC1D24" w:rsidP="00C82E38">
      <w:r>
        <w:separator/>
      </w:r>
    </w:p>
  </w:endnote>
  <w:endnote w:type="continuationSeparator" w:id="0">
    <w:p w14:paraId="77FE08A7" w14:textId="77777777" w:rsidR="00AC1D24" w:rsidRDefault="00AC1D24" w:rsidP="00C82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05CDE5" w14:textId="77777777" w:rsidR="00AC1D24" w:rsidRDefault="00AC1D24" w:rsidP="00C82E38">
      <w:r>
        <w:separator/>
      </w:r>
    </w:p>
  </w:footnote>
  <w:footnote w:type="continuationSeparator" w:id="0">
    <w:p w14:paraId="565D87E9" w14:textId="77777777" w:rsidR="00AC1D24" w:rsidRDefault="00AC1D24" w:rsidP="00C82E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E5F4AA" w14:textId="77777777" w:rsidR="008D7F90" w:rsidRDefault="008D7F90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56FF82A" wp14:editId="639066FB">
              <wp:simplePos x="0" y="0"/>
              <wp:positionH relativeFrom="column">
                <wp:posOffset>5114925</wp:posOffset>
              </wp:positionH>
              <wp:positionV relativeFrom="paragraph">
                <wp:posOffset>542925</wp:posOffset>
              </wp:positionV>
              <wp:extent cx="428625" cy="1404620"/>
              <wp:effectExtent l="0" t="0" r="9525" b="635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A866EE" w14:textId="581B0600" w:rsidR="008D7F90" w:rsidRPr="00E2435A" w:rsidRDefault="008D7F90" w:rsidP="00C82E38">
                          <w:pPr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 w:rsidRPr="00E2435A">
                            <w:rPr>
                              <w:rFonts w:ascii="Cambria" w:hAnsi="Cambria"/>
                              <w:sz w:val="24"/>
                            </w:rPr>
                            <w:fldChar w:fldCharType="begin"/>
                          </w:r>
                          <w:r w:rsidRPr="00E2435A">
                            <w:rPr>
                              <w:rFonts w:ascii="Cambria" w:hAnsi="Cambria"/>
                              <w:sz w:val="24"/>
                            </w:rPr>
                            <w:instrText xml:space="preserve"> PAGE   \* MERGEFORMAT </w:instrText>
                          </w:r>
                          <w:r w:rsidRPr="00E2435A">
                            <w:rPr>
                              <w:rFonts w:ascii="Cambria" w:hAnsi="Cambria"/>
                              <w:sz w:val="24"/>
                            </w:rPr>
                            <w:fldChar w:fldCharType="separate"/>
                          </w:r>
                          <w:r w:rsidR="0097731B">
                            <w:rPr>
                              <w:rFonts w:ascii="Cambria" w:hAnsi="Cambria"/>
                              <w:noProof/>
                              <w:sz w:val="24"/>
                            </w:rPr>
                            <w:t>11</w:t>
                          </w:r>
                          <w:r w:rsidRPr="00E2435A">
                            <w:rPr>
                              <w:rFonts w:ascii="Cambria" w:hAnsi="Cambria"/>
                              <w:noProof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56FF82A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402.75pt;margin-top:42.75pt;width:33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" stroked="f">
              <v:textbox style="mso-fit-shape-to-text:t">
                <w:txbxContent>
                  <w:p w14:paraId="52A866EE" w14:textId="581B0600" w:rsidR="008D7F90" w:rsidRPr="00E2435A" w:rsidRDefault="008D7F90" w:rsidP="00C82E38">
                    <w:pPr>
                      <w:jc w:val="right"/>
                      <w:rPr>
                        <w:rFonts w:ascii="Cambria" w:hAnsi="Cambria"/>
                        <w:sz w:val="24"/>
                      </w:rPr>
                    </w:pPr>
                    <w:r w:rsidRPr="00E2435A">
                      <w:rPr>
                        <w:rFonts w:ascii="Cambria" w:hAnsi="Cambria"/>
                        <w:sz w:val="24"/>
                      </w:rPr>
                      <w:fldChar w:fldCharType="begin"/>
                    </w:r>
                    <w:r w:rsidRPr="00E2435A">
                      <w:rPr>
                        <w:rFonts w:ascii="Cambria" w:hAnsi="Cambria"/>
                        <w:sz w:val="24"/>
                      </w:rPr>
                      <w:instrText xml:space="preserve"> PAGE   \* MERGEFORMAT </w:instrText>
                    </w:r>
                    <w:r w:rsidRPr="00E2435A">
                      <w:rPr>
                        <w:rFonts w:ascii="Cambria" w:hAnsi="Cambria"/>
                        <w:sz w:val="24"/>
                      </w:rPr>
                      <w:fldChar w:fldCharType="separate"/>
                    </w:r>
                    <w:r w:rsidR="0097731B">
                      <w:rPr>
                        <w:rFonts w:ascii="Cambria" w:hAnsi="Cambria"/>
                        <w:noProof/>
                        <w:sz w:val="24"/>
                      </w:rPr>
                      <w:t>11</w:t>
                    </w:r>
                    <w:r w:rsidRPr="00E2435A">
                      <w:rPr>
                        <w:rFonts w:ascii="Cambria" w:hAnsi="Cambria"/>
                        <w:noProof/>
                        <w:sz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PH" w:eastAsia="en-PH"/>
      </w:rPr>
      <w:drawing>
        <wp:inline distT="0" distB="0" distL="0" distR="0" wp14:anchorId="35CB919D" wp14:editId="5D9DF320">
          <wp:extent cx="5486400" cy="1213548"/>
          <wp:effectExtent l="0" t="0" r="0" b="571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 (New!!!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121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BFCC0B" w14:textId="77777777" w:rsidR="008D7F90" w:rsidRDefault="008D7F90">
    <w:pPr>
      <w:pStyle w:val="Header"/>
    </w:pPr>
    <w:r w:rsidRPr="00814B06">
      <w:rPr>
        <w:noProof/>
        <w:lang w:val="en-PH" w:eastAsia="en-PH"/>
      </w:rPr>
      <w:drawing>
        <wp:inline distT="0" distB="0" distL="0" distR="0" wp14:anchorId="0F84EA38" wp14:editId="791A26C7">
          <wp:extent cx="5486400" cy="1229219"/>
          <wp:effectExtent l="0" t="0" r="0" b="9525"/>
          <wp:docPr id="17" name="Picture 17" descr="C:\###THESES_CAPSTONES\header-approv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###THESES_CAPSTONES\header-approv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0" cy="12292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B06FC" w14:textId="77777777" w:rsidR="008D7F90" w:rsidRDefault="008D7F90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B4EA896" wp14:editId="13A66BEB">
              <wp:simplePos x="0" y="0"/>
              <wp:positionH relativeFrom="margin">
                <wp:posOffset>5183579</wp:posOffset>
              </wp:positionH>
              <wp:positionV relativeFrom="paragraph">
                <wp:posOffset>522514</wp:posOffset>
              </wp:positionV>
              <wp:extent cx="350108" cy="285008"/>
              <wp:effectExtent l="0" t="0" r="0" b="127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108" cy="28500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5D288D" w14:textId="002BFC02" w:rsidR="008D7F90" w:rsidRPr="00315ED2" w:rsidRDefault="008D7F90" w:rsidP="00315ED2">
                          <w:pPr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begin"/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instrText xml:space="preserve"> PAGE   \* MERGEFORMAT </w:instrText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separate"/>
                          </w:r>
                          <w:r w:rsidR="0097731B">
                            <w:rPr>
                              <w:rFonts w:ascii="Cambria" w:hAnsi="Cambria"/>
                              <w:noProof/>
                              <w:sz w:val="24"/>
                            </w:rPr>
                            <w:t>vi</w:t>
                          </w:r>
                          <w:r w:rsidRPr="00315ED2">
                            <w:rPr>
                              <w:rFonts w:ascii="Cambria" w:hAnsi="Cambria"/>
                              <w:noProof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4EA896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408.15pt;margin-top:41.15pt;width:27.55pt;height:22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" stroked="f">
              <v:textbox>
                <w:txbxContent>
                  <w:p w14:paraId="055D288D" w14:textId="002BFC02" w:rsidR="008D7F90" w:rsidRPr="00315ED2" w:rsidRDefault="008D7F90" w:rsidP="00315ED2">
                    <w:pPr>
                      <w:jc w:val="right"/>
                      <w:rPr>
                        <w:rFonts w:ascii="Cambria" w:hAnsi="Cambria"/>
                        <w:sz w:val="24"/>
                      </w:rPr>
                    </w:pPr>
                    <w:r w:rsidRPr="00315ED2">
                      <w:rPr>
                        <w:rFonts w:ascii="Cambria" w:hAnsi="Cambria"/>
                        <w:sz w:val="24"/>
                      </w:rPr>
                      <w:fldChar w:fldCharType="begin"/>
                    </w:r>
                    <w:r w:rsidRPr="00315ED2">
                      <w:rPr>
                        <w:rFonts w:ascii="Cambria" w:hAnsi="Cambria"/>
                        <w:sz w:val="24"/>
                      </w:rPr>
                      <w:instrText xml:space="preserve"> PAGE   \* MERGEFORMAT </w:instrText>
                    </w:r>
                    <w:r w:rsidRPr="00315ED2">
                      <w:rPr>
                        <w:rFonts w:ascii="Cambria" w:hAnsi="Cambria"/>
                        <w:sz w:val="24"/>
                      </w:rPr>
                      <w:fldChar w:fldCharType="separate"/>
                    </w:r>
                    <w:r w:rsidR="0097731B">
                      <w:rPr>
                        <w:rFonts w:ascii="Cambria" w:hAnsi="Cambria"/>
                        <w:noProof/>
                        <w:sz w:val="24"/>
                      </w:rPr>
                      <w:t>vi</w:t>
                    </w:r>
                    <w:r w:rsidRPr="00315ED2">
                      <w:rPr>
                        <w:rFonts w:ascii="Cambria" w:hAnsi="Cambria"/>
                        <w:noProof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PH" w:eastAsia="en-PH"/>
      </w:rPr>
      <w:drawing>
        <wp:inline distT="0" distB="0" distL="0" distR="0" wp14:anchorId="7286DFB9" wp14:editId="3B41B5BE">
          <wp:extent cx="5486400" cy="1149985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 (New!!!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11499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933F1" w14:textId="77777777" w:rsidR="008D7F90" w:rsidRDefault="008D7F90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2E60579" wp14:editId="2D6CEFCA">
              <wp:simplePos x="0" y="0"/>
              <wp:positionH relativeFrom="margin">
                <wp:posOffset>5183579</wp:posOffset>
              </wp:positionH>
              <wp:positionV relativeFrom="paragraph">
                <wp:posOffset>522514</wp:posOffset>
              </wp:positionV>
              <wp:extent cx="350108" cy="285008"/>
              <wp:effectExtent l="0" t="0" r="0" b="127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108" cy="28500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F8ABCBA" w14:textId="5EC1D767" w:rsidR="008D7F90" w:rsidRPr="00315ED2" w:rsidRDefault="008D7F90" w:rsidP="00315ED2">
                          <w:pPr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begin"/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instrText xml:space="preserve"> PAGE   \* MERGEFORMAT </w:instrText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separate"/>
                          </w:r>
                          <w:r w:rsidR="0097731B">
                            <w:rPr>
                              <w:rFonts w:ascii="Cambria" w:hAnsi="Cambria"/>
                              <w:noProof/>
                              <w:sz w:val="24"/>
                            </w:rPr>
                            <w:t>1</w:t>
                          </w:r>
                          <w:r w:rsidRPr="00315ED2">
                            <w:rPr>
                              <w:rFonts w:ascii="Cambria" w:hAnsi="Cambria"/>
                              <w:noProof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E60579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408.15pt;margin-top:41.15pt;width:27.55pt;height:22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" stroked="f">
              <v:textbox>
                <w:txbxContent>
                  <w:p w14:paraId="4F8ABCBA" w14:textId="5EC1D767" w:rsidR="008D7F90" w:rsidRPr="00315ED2" w:rsidRDefault="008D7F90" w:rsidP="00315ED2">
                    <w:pPr>
                      <w:jc w:val="right"/>
                      <w:rPr>
                        <w:rFonts w:ascii="Cambria" w:hAnsi="Cambria"/>
                        <w:sz w:val="24"/>
                      </w:rPr>
                    </w:pPr>
                    <w:r w:rsidRPr="00315ED2">
                      <w:rPr>
                        <w:rFonts w:ascii="Cambria" w:hAnsi="Cambria"/>
                        <w:sz w:val="24"/>
                      </w:rPr>
                      <w:fldChar w:fldCharType="begin"/>
                    </w:r>
                    <w:r w:rsidRPr="00315ED2">
                      <w:rPr>
                        <w:rFonts w:ascii="Cambria" w:hAnsi="Cambria"/>
                        <w:sz w:val="24"/>
                      </w:rPr>
                      <w:instrText xml:space="preserve"> PAGE   \* MERGEFORMAT </w:instrText>
                    </w:r>
                    <w:r w:rsidRPr="00315ED2">
                      <w:rPr>
                        <w:rFonts w:ascii="Cambria" w:hAnsi="Cambria"/>
                        <w:sz w:val="24"/>
                      </w:rPr>
                      <w:fldChar w:fldCharType="separate"/>
                    </w:r>
                    <w:r w:rsidR="0097731B">
                      <w:rPr>
                        <w:rFonts w:ascii="Cambria" w:hAnsi="Cambria"/>
                        <w:noProof/>
                        <w:sz w:val="24"/>
                      </w:rPr>
                      <w:t>1</w:t>
                    </w:r>
                    <w:r w:rsidRPr="00315ED2">
                      <w:rPr>
                        <w:rFonts w:ascii="Cambria" w:hAnsi="Cambria"/>
                        <w:noProof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PH" w:eastAsia="en-PH"/>
      </w:rPr>
      <w:drawing>
        <wp:inline distT="0" distB="0" distL="0" distR="0" wp14:anchorId="4737E363" wp14:editId="461B1FFC">
          <wp:extent cx="5486400" cy="1149985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 (New!!!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11499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E6897"/>
    <w:multiLevelType w:val="multilevel"/>
    <w:tmpl w:val="DEEE05D6"/>
    <w:lvl w:ilvl="0">
      <w:start w:val="1"/>
      <w:numFmt w:val="decimal"/>
      <w:lvlText w:val="%1"/>
      <w:lvlJc w:val="lef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F11B16"/>
    <w:multiLevelType w:val="hybridMultilevel"/>
    <w:tmpl w:val="27DC7184"/>
    <w:lvl w:ilvl="0" w:tplc="B8D8E0EA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86D16"/>
    <w:multiLevelType w:val="multilevel"/>
    <w:tmpl w:val="74B6CDDC"/>
    <w:lvl w:ilvl="0">
      <w:start w:val="1"/>
      <w:numFmt w:val="decimal"/>
      <w:lvlText w:val="%1"/>
      <w:lvlJc w:val="lef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24B572F"/>
    <w:multiLevelType w:val="hybridMultilevel"/>
    <w:tmpl w:val="591014E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F05BAC"/>
    <w:multiLevelType w:val="hybridMultilevel"/>
    <w:tmpl w:val="031CBB0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03DAF"/>
    <w:multiLevelType w:val="hybridMultilevel"/>
    <w:tmpl w:val="4E987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BC2514"/>
    <w:multiLevelType w:val="hybridMultilevel"/>
    <w:tmpl w:val="821E4000"/>
    <w:lvl w:ilvl="0" w:tplc="FD7C2F5E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53B12"/>
    <w:multiLevelType w:val="multilevel"/>
    <w:tmpl w:val="74B6CDDC"/>
    <w:lvl w:ilvl="0">
      <w:start w:val="1"/>
      <w:numFmt w:val="decimal"/>
      <w:lvlText w:val="%1"/>
      <w:lvlJc w:val="lef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C7B4AF2"/>
    <w:multiLevelType w:val="multilevel"/>
    <w:tmpl w:val="D2FEFC6A"/>
    <w:lvl w:ilvl="0">
      <w:start w:val="1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3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6" w:hanging="1800"/>
      </w:pPr>
      <w:rPr>
        <w:rFonts w:hint="default"/>
      </w:rPr>
    </w:lvl>
  </w:abstractNum>
  <w:abstractNum w:abstractNumId="9" w15:restartNumberingAfterBreak="0">
    <w:nsid w:val="6A9E7504"/>
    <w:multiLevelType w:val="multilevel"/>
    <w:tmpl w:val="D2FEFC6A"/>
    <w:lvl w:ilvl="0">
      <w:start w:val="1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3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6" w:hanging="1800"/>
      </w:pPr>
      <w:rPr>
        <w:rFonts w:hint="default"/>
      </w:rPr>
    </w:lvl>
  </w:abstractNum>
  <w:abstractNum w:abstractNumId="10" w15:restartNumberingAfterBreak="0">
    <w:nsid w:val="6AD3749C"/>
    <w:multiLevelType w:val="hybridMultilevel"/>
    <w:tmpl w:val="6E88C962"/>
    <w:lvl w:ilvl="0" w:tplc="CBDAF602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3177AF"/>
    <w:multiLevelType w:val="multilevel"/>
    <w:tmpl w:val="FBA8E2C2"/>
    <w:lvl w:ilvl="0">
      <w:start w:val="1"/>
      <w:numFmt w:val="decimal"/>
      <w:lvlText w:val="%1"/>
      <w:lvlJc w:val="righ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2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C500B36"/>
    <w:multiLevelType w:val="hybridMultilevel"/>
    <w:tmpl w:val="F61E9016"/>
    <w:lvl w:ilvl="0" w:tplc="0494FB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6061729"/>
    <w:multiLevelType w:val="multilevel"/>
    <w:tmpl w:val="FBA8E2C2"/>
    <w:lvl w:ilvl="0">
      <w:start w:val="1"/>
      <w:numFmt w:val="decimal"/>
      <w:lvlText w:val="%1"/>
      <w:lvlJc w:val="righ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2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405542647">
    <w:abstractNumId w:val="4"/>
  </w:num>
  <w:num w:numId="2" w16cid:durableId="367727378">
    <w:abstractNumId w:val="12"/>
  </w:num>
  <w:num w:numId="3" w16cid:durableId="574584556">
    <w:abstractNumId w:val="6"/>
  </w:num>
  <w:num w:numId="4" w16cid:durableId="1913344957">
    <w:abstractNumId w:val="10"/>
  </w:num>
  <w:num w:numId="5" w16cid:durableId="1389188254">
    <w:abstractNumId w:val="1"/>
  </w:num>
  <w:num w:numId="6" w16cid:durableId="1871912915">
    <w:abstractNumId w:val="7"/>
  </w:num>
  <w:num w:numId="7" w16cid:durableId="1546286889">
    <w:abstractNumId w:val="13"/>
  </w:num>
  <w:num w:numId="8" w16cid:durableId="565652262">
    <w:abstractNumId w:val="0"/>
  </w:num>
  <w:num w:numId="9" w16cid:durableId="1363363653">
    <w:abstractNumId w:val="2"/>
  </w:num>
  <w:num w:numId="10" w16cid:durableId="82260133">
    <w:abstractNumId w:val="9"/>
  </w:num>
  <w:num w:numId="11" w16cid:durableId="1250310242">
    <w:abstractNumId w:val="8"/>
  </w:num>
  <w:num w:numId="12" w16cid:durableId="1447309725">
    <w:abstractNumId w:val="5"/>
  </w:num>
  <w:num w:numId="13" w16cid:durableId="865169508">
    <w:abstractNumId w:val="11"/>
  </w:num>
  <w:num w:numId="14" w16cid:durableId="18897539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5B1"/>
    <w:rsid w:val="00000271"/>
    <w:rsid w:val="000057B3"/>
    <w:rsid w:val="00020478"/>
    <w:rsid w:val="000244BB"/>
    <w:rsid w:val="000464A7"/>
    <w:rsid w:val="0005300D"/>
    <w:rsid w:val="00087839"/>
    <w:rsid w:val="000C2456"/>
    <w:rsid w:val="000F3EC4"/>
    <w:rsid w:val="00104A6D"/>
    <w:rsid w:val="001152AF"/>
    <w:rsid w:val="001A5AAD"/>
    <w:rsid w:val="00203F29"/>
    <w:rsid w:val="0023173F"/>
    <w:rsid w:val="00241044"/>
    <w:rsid w:val="00241777"/>
    <w:rsid w:val="00272C90"/>
    <w:rsid w:val="00273D89"/>
    <w:rsid w:val="003071DC"/>
    <w:rsid w:val="0030778B"/>
    <w:rsid w:val="00315ED2"/>
    <w:rsid w:val="00363566"/>
    <w:rsid w:val="003A4CFB"/>
    <w:rsid w:val="003C2EAA"/>
    <w:rsid w:val="003E1942"/>
    <w:rsid w:val="003E4BA3"/>
    <w:rsid w:val="00453A1C"/>
    <w:rsid w:val="004A4626"/>
    <w:rsid w:val="004B7C99"/>
    <w:rsid w:val="004D62D8"/>
    <w:rsid w:val="004E6CF0"/>
    <w:rsid w:val="004F6730"/>
    <w:rsid w:val="00501CD9"/>
    <w:rsid w:val="0051518F"/>
    <w:rsid w:val="0054059E"/>
    <w:rsid w:val="00581353"/>
    <w:rsid w:val="0058204C"/>
    <w:rsid w:val="005C1DFE"/>
    <w:rsid w:val="005D07D7"/>
    <w:rsid w:val="005E09CB"/>
    <w:rsid w:val="005E2225"/>
    <w:rsid w:val="005F0BF0"/>
    <w:rsid w:val="0061086E"/>
    <w:rsid w:val="00680BA0"/>
    <w:rsid w:val="006867C1"/>
    <w:rsid w:val="006B4CD0"/>
    <w:rsid w:val="006B6A9A"/>
    <w:rsid w:val="006D659E"/>
    <w:rsid w:val="006E35C9"/>
    <w:rsid w:val="006F7204"/>
    <w:rsid w:val="00771632"/>
    <w:rsid w:val="007844A7"/>
    <w:rsid w:val="007C2D4D"/>
    <w:rsid w:val="007D00DA"/>
    <w:rsid w:val="007E7649"/>
    <w:rsid w:val="00814B06"/>
    <w:rsid w:val="00830D94"/>
    <w:rsid w:val="008651BC"/>
    <w:rsid w:val="008752FE"/>
    <w:rsid w:val="008B2452"/>
    <w:rsid w:val="008B686E"/>
    <w:rsid w:val="008C076B"/>
    <w:rsid w:val="008D7F90"/>
    <w:rsid w:val="008F0616"/>
    <w:rsid w:val="008F544F"/>
    <w:rsid w:val="00901CA7"/>
    <w:rsid w:val="00905365"/>
    <w:rsid w:val="009554C7"/>
    <w:rsid w:val="00957FE8"/>
    <w:rsid w:val="0097731B"/>
    <w:rsid w:val="0098419E"/>
    <w:rsid w:val="009A669B"/>
    <w:rsid w:val="009B6AF2"/>
    <w:rsid w:val="00A0074E"/>
    <w:rsid w:val="00A36BB3"/>
    <w:rsid w:val="00AA22E1"/>
    <w:rsid w:val="00AA65B1"/>
    <w:rsid w:val="00AC1D24"/>
    <w:rsid w:val="00AF4D60"/>
    <w:rsid w:val="00B05E3F"/>
    <w:rsid w:val="00B32FCF"/>
    <w:rsid w:val="00B370EB"/>
    <w:rsid w:val="00B41237"/>
    <w:rsid w:val="00B77C81"/>
    <w:rsid w:val="00BC38CA"/>
    <w:rsid w:val="00BC6CC3"/>
    <w:rsid w:val="00BD61A7"/>
    <w:rsid w:val="00BF26DB"/>
    <w:rsid w:val="00C2167E"/>
    <w:rsid w:val="00C23774"/>
    <w:rsid w:val="00C614C7"/>
    <w:rsid w:val="00C82E38"/>
    <w:rsid w:val="00C9595C"/>
    <w:rsid w:val="00C959CE"/>
    <w:rsid w:val="00CA6439"/>
    <w:rsid w:val="00CD7577"/>
    <w:rsid w:val="00CE0BE9"/>
    <w:rsid w:val="00CE7B7B"/>
    <w:rsid w:val="00DD6F16"/>
    <w:rsid w:val="00DF157F"/>
    <w:rsid w:val="00E05624"/>
    <w:rsid w:val="00E12CFF"/>
    <w:rsid w:val="00E2375C"/>
    <w:rsid w:val="00E2435A"/>
    <w:rsid w:val="00E36173"/>
    <w:rsid w:val="00E367BF"/>
    <w:rsid w:val="00E43DDE"/>
    <w:rsid w:val="00E61D88"/>
    <w:rsid w:val="00EA7D79"/>
    <w:rsid w:val="00F22F64"/>
    <w:rsid w:val="00F31BBF"/>
    <w:rsid w:val="00F63D2E"/>
    <w:rsid w:val="00F724C8"/>
    <w:rsid w:val="00F75BA5"/>
    <w:rsid w:val="00FA07B6"/>
    <w:rsid w:val="00FA1B4C"/>
    <w:rsid w:val="00FE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FDEC6D"/>
  <w15:chartTrackingRefBased/>
  <w15:docId w15:val="{27C008BC-8DBB-4503-82EE-A2FAAEC4B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E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2E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82E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2E38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82E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2E38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5405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7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0.jpg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OneDrive\Documents\Micay\FORMS\TEMPLATE-MANUSCRIPT-FINAL-v2%20(2023-06-09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12A2DC562EF447A868CAF6CBF8FC6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3C8D8-C179-4C07-97E9-F7E96DE1AA56}"/>
      </w:docPartPr>
      <w:docPartBody>
        <w:p w:rsidR="003278FB" w:rsidRDefault="00073EB6">
          <w:pPr>
            <w:pStyle w:val="012A2DC562EF447A868CAF6CBF8FC6CD"/>
          </w:pPr>
          <w:r>
            <w:rPr>
              <w:rStyle w:val="PlaceholderText"/>
              <w:rFonts w:ascii="Cambria" w:eastAsiaTheme="minorHAnsi" w:hAnsi="Cambria"/>
              <w:sz w:val="24"/>
              <w:szCs w:val="24"/>
            </w:rPr>
            <w:t>______________</w:t>
          </w:r>
        </w:p>
      </w:docPartBody>
    </w:docPart>
    <w:docPart>
      <w:docPartPr>
        <w:name w:val="267DE9CC8D5B4AE4813231916FAC80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0F0F58-33C6-46C9-A5CB-5BE138B4563C}"/>
      </w:docPartPr>
      <w:docPartBody>
        <w:p w:rsidR="003278FB" w:rsidRDefault="00073EB6">
          <w:pPr>
            <w:pStyle w:val="267DE9CC8D5B4AE4813231916FAC8094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DA172ACDEEED403EBD52DFD0AE8BE9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810DF2-FA41-48F1-A09B-C50D8BE22B5A}"/>
      </w:docPartPr>
      <w:docPartBody>
        <w:p w:rsidR="003278FB" w:rsidRDefault="00073EB6">
          <w:pPr>
            <w:pStyle w:val="DA172ACDEEED403EBD52DFD0AE8BE939"/>
          </w:pPr>
          <w:r w:rsidRPr="005E09CB"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27C61C06CE7545AA868B9FF861169C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189A1C-FE75-4C79-96BF-18154ED581F7}"/>
      </w:docPartPr>
      <w:docPartBody>
        <w:p w:rsidR="003278FB" w:rsidRDefault="00073EB6">
          <w:pPr>
            <w:pStyle w:val="27C61C06CE7545AA868B9FF861169CCB"/>
          </w:pPr>
          <w:r w:rsidRPr="005E09CB"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66E07D683BDE492AAE4D87635ABF59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33FFAD-45AF-4DDC-B0EC-4D82E3F82E21}"/>
      </w:docPartPr>
      <w:docPartBody>
        <w:p w:rsidR="003278FB" w:rsidRDefault="00073EB6">
          <w:pPr>
            <w:pStyle w:val="66E07D683BDE492AAE4D87635ABF5907"/>
          </w:pPr>
          <w:r w:rsidRPr="005E09CB"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6122A7C183EC47FEB88E5BFBAE568A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06098-23EC-4E22-AC68-7358F6D6B846}"/>
      </w:docPartPr>
      <w:docPartBody>
        <w:p w:rsidR="003278FB" w:rsidRDefault="00073EB6">
          <w:pPr>
            <w:pStyle w:val="6122A7C183EC47FEB88E5BFBAE568A6F"/>
          </w:pPr>
          <w:r w:rsidRPr="005E09CB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7BB074E6A53E44469B3028BD566216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98608-40A2-4282-AED0-40DFF5E583AC}"/>
      </w:docPartPr>
      <w:docPartBody>
        <w:p w:rsidR="003278FB" w:rsidRDefault="00073EB6">
          <w:pPr>
            <w:pStyle w:val="7BB074E6A53E44469B3028BD566216F0"/>
          </w:pPr>
          <w:r w:rsidRPr="005E09CB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051730FF5145473DA39E7CA2B76C88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1D8BE-FDF6-4CE6-9B47-B617ADAE107B}"/>
      </w:docPartPr>
      <w:docPartBody>
        <w:p w:rsidR="003278FB" w:rsidRDefault="00073EB6">
          <w:pPr>
            <w:pStyle w:val="051730FF5145473DA39E7CA2B76C8835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CB4AA97F46154398997D58A042BCDC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072E22-AC1A-47CF-B59A-EC88D971070C}"/>
      </w:docPartPr>
      <w:docPartBody>
        <w:p w:rsidR="003278FB" w:rsidRDefault="00073EB6">
          <w:pPr>
            <w:pStyle w:val="CB4AA97F46154398997D58A042BCDC8D"/>
          </w:pPr>
          <w:r w:rsidRPr="005E09CB"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48D540F789C24140986CF64CE785DF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4506DA-1312-4C4F-B932-D2E3329FF252}"/>
      </w:docPartPr>
      <w:docPartBody>
        <w:p w:rsidR="003278FB" w:rsidRDefault="00073EB6">
          <w:pPr>
            <w:pStyle w:val="48D540F789C24140986CF64CE785DFD5"/>
          </w:pPr>
          <w:r w:rsidRPr="005E09CB"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ABBA5F291E5245E38484B11BF6DCEC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BFD16-51DB-43A2-B60F-D0B3A939F2DA}"/>
      </w:docPartPr>
      <w:docPartBody>
        <w:p w:rsidR="003278FB" w:rsidRDefault="00073EB6">
          <w:pPr>
            <w:pStyle w:val="ABBA5F291E5245E38484B11BF6DCEC49"/>
          </w:pPr>
          <w:r w:rsidRPr="005E09CB"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F6C03EEE33904F809E5BF68F22E691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D7B294-CDAA-428D-B884-D1D4C6194901}"/>
      </w:docPartPr>
      <w:docPartBody>
        <w:p w:rsidR="003278FB" w:rsidRDefault="00073EB6">
          <w:pPr>
            <w:pStyle w:val="F6C03EEE33904F809E5BF68F22E691A8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B80A256FC9904F9FBBF927A477EA7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64FEA8-066D-4C0C-87EC-DC9B5440AA24}"/>
      </w:docPartPr>
      <w:docPartBody>
        <w:p w:rsidR="003278FB" w:rsidRDefault="00073EB6">
          <w:pPr>
            <w:pStyle w:val="B80A256FC9904F9FBBF927A477EA726D"/>
          </w:pPr>
          <w:r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E9251F15E2F74758A659DA2F7DF93A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0AFA7-32D9-42BD-A4C6-9A1771147696}"/>
      </w:docPartPr>
      <w:docPartBody>
        <w:p w:rsidR="003278FB" w:rsidRDefault="00073EB6">
          <w:pPr>
            <w:pStyle w:val="E9251F15E2F74758A659DA2F7DF93A41"/>
          </w:pPr>
          <w:r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F7E564091D60440FB5114635FE759C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7B518B-93B2-4D30-AE8C-621815E038AC}"/>
      </w:docPartPr>
      <w:docPartBody>
        <w:p w:rsidR="003278FB" w:rsidRDefault="00073EB6">
          <w:pPr>
            <w:pStyle w:val="F7E564091D60440FB5114635FE759CCF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7B2C76EBA21F49BCBCB75B65571271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7DBC59-B80C-42E4-975D-A580E017AB34}"/>
      </w:docPartPr>
      <w:docPartBody>
        <w:p w:rsidR="003278FB" w:rsidRDefault="00073EB6">
          <w:pPr>
            <w:pStyle w:val="7B2C76EBA21F49BCBCB75B655712719A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2C0C88714AE94E46AD7CCEF11B35EA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A781B5-1842-41AE-8251-017ED965E7DD}"/>
      </w:docPartPr>
      <w:docPartBody>
        <w:p w:rsidR="003278FB" w:rsidRDefault="00073EB6">
          <w:pPr>
            <w:pStyle w:val="2C0C88714AE94E46AD7CCEF11B35EAEC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1B99E7CB723C4FA4B09FA114C960C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A9C5E3-A612-4211-9661-908AB5B91E62}"/>
      </w:docPartPr>
      <w:docPartBody>
        <w:p w:rsidR="003278FB" w:rsidRDefault="00073EB6">
          <w:pPr>
            <w:pStyle w:val="1B99E7CB723C4FA4B09FA114C960CE17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714C0B9D97E747D0B683A399953E6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B7CB8E-54EB-48D1-AF6B-8E8AFBA6044B}"/>
      </w:docPartPr>
      <w:docPartBody>
        <w:p w:rsidR="003278FB" w:rsidRDefault="00073EB6">
          <w:pPr>
            <w:pStyle w:val="714C0B9D97E747D0B683A399953E6819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BB9A29078194420BACCD5BFE00142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3C90C5-A3B6-4695-AB63-8D30C33C44F2}"/>
      </w:docPartPr>
      <w:docPartBody>
        <w:p w:rsidR="003278FB" w:rsidRDefault="00073EB6">
          <w:pPr>
            <w:pStyle w:val="BB9A29078194420BACCD5BFE001422DE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A819F6A40F764E7E946F19FDE04A28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E3DBAE-AC1D-498D-BD9A-B470008A3852}"/>
      </w:docPartPr>
      <w:docPartBody>
        <w:p w:rsidR="003278FB" w:rsidRDefault="00073EB6">
          <w:pPr>
            <w:pStyle w:val="A819F6A40F764E7E946F19FDE04A28E5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84FAFEFE0F0F47CB9B20D720649816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C610A-E4D0-4D09-84A7-D1D83DEB04CB}"/>
      </w:docPartPr>
      <w:docPartBody>
        <w:p w:rsidR="003278FB" w:rsidRDefault="00073EB6">
          <w:pPr>
            <w:pStyle w:val="84FAFEFE0F0F47CB9B20D72064981627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D035FB32FD714FDCB266C6A1CF4E14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F1F83A-043E-4995-840E-E4FE30FF6B77}"/>
      </w:docPartPr>
      <w:docPartBody>
        <w:p w:rsidR="003278FB" w:rsidRDefault="00073EB6">
          <w:pPr>
            <w:pStyle w:val="D035FB32FD714FDCB266C6A1CF4E146C"/>
          </w:pPr>
          <w:r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2D5388B9281E490ABF8332B647484D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1B7CFD-0A6F-41D4-BDDA-56D785A0878A}"/>
      </w:docPartPr>
      <w:docPartBody>
        <w:p w:rsidR="003278FB" w:rsidRDefault="00073EB6">
          <w:pPr>
            <w:pStyle w:val="2D5388B9281E490ABF8332B647484D90"/>
          </w:pPr>
          <w:r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F4EE1C5B10FA4ABBAD90F6BA5CC66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42E42-9E71-46D8-B6DC-7A75CBF0C2D8}"/>
      </w:docPartPr>
      <w:docPartBody>
        <w:p w:rsidR="003278FB" w:rsidRDefault="00073EB6">
          <w:pPr>
            <w:pStyle w:val="F4EE1C5B10FA4ABBAD90F6BA5CC66E23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879D27D2D8684F2FB1F2702B6FF21E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1E7B5D-9805-4A59-8A13-72E1F552D6D6}"/>
      </w:docPartPr>
      <w:docPartBody>
        <w:p w:rsidR="003278FB" w:rsidRDefault="00073EB6">
          <w:pPr>
            <w:pStyle w:val="879D27D2D8684F2FB1F2702B6FF21E0C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F4F1584C0DE849A59778FD29237350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8F3996-AD77-45AE-ADE5-D38942B2C74F}"/>
      </w:docPartPr>
      <w:docPartBody>
        <w:p w:rsidR="003278FB" w:rsidRDefault="00073EB6">
          <w:pPr>
            <w:pStyle w:val="F4F1584C0DE849A59778FD292373508E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ADAEC45E409042FC8B4498297A6FD8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F2A750-E9A3-416C-9C81-02F55E97D9E7}"/>
      </w:docPartPr>
      <w:docPartBody>
        <w:p w:rsidR="003278FB" w:rsidRDefault="00073EB6">
          <w:pPr>
            <w:pStyle w:val="ADAEC45E409042FC8B4498297A6FD880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D67126E26FBB4BFD9AACC8240A3CB8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70C939-D007-48DF-BD32-33F26C0D3FE6}"/>
      </w:docPartPr>
      <w:docPartBody>
        <w:p w:rsidR="003278FB" w:rsidRDefault="00073EB6">
          <w:pPr>
            <w:pStyle w:val="D67126E26FBB4BFD9AACC8240A3CB8F1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33637D3A2A8B4EB3A895F15C7CC3FE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97F7AF-D74F-4CA8-B144-1566F1F6EDD9}"/>
      </w:docPartPr>
      <w:docPartBody>
        <w:p w:rsidR="003278FB" w:rsidRDefault="00073EB6">
          <w:pPr>
            <w:pStyle w:val="33637D3A2A8B4EB3A895F15C7CC3FE27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E3572665EE64414D8C1228BE1D9A2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2139AF-441F-45C9-9C54-24038D5FD7FD}"/>
      </w:docPartPr>
      <w:docPartBody>
        <w:p w:rsidR="003278FB" w:rsidRDefault="00073EB6">
          <w:pPr>
            <w:pStyle w:val="E3572665EE64414D8C1228BE1D9A28D5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5A66367AED6C4C71A772E40B79854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CC597-D5AA-4DC9-8B15-89F010F484C8}"/>
      </w:docPartPr>
      <w:docPartBody>
        <w:p w:rsidR="003278FB" w:rsidRDefault="00073EB6">
          <w:pPr>
            <w:pStyle w:val="5A66367AED6C4C71A772E40B79854368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8DB3C716168642D18EC48DC06325F1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E79530-13EB-4D96-98E7-7216F8E01C2D}"/>
      </w:docPartPr>
      <w:docPartBody>
        <w:p w:rsidR="003278FB" w:rsidRDefault="00073EB6">
          <w:pPr>
            <w:pStyle w:val="8DB3C716168642D18EC48DC06325F19E"/>
          </w:pPr>
          <w:r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C3D910B6B72A4C8EAA3F535A5E4CA8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40D82-DEA1-4E1D-AFFC-D81F621EFB3B}"/>
      </w:docPartPr>
      <w:docPartBody>
        <w:p w:rsidR="003278FB" w:rsidRDefault="00073EB6">
          <w:pPr>
            <w:pStyle w:val="C3D910B6B72A4C8EAA3F535A5E4CA837"/>
          </w:pPr>
          <w:r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88C57100E25048E3932565FA9F50EE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48B50-C493-43F7-A7DE-450366D5633D}"/>
      </w:docPartPr>
      <w:docPartBody>
        <w:p w:rsidR="003278FB" w:rsidRDefault="00073EB6">
          <w:pPr>
            <w:pStyle w:val="88C57100E25048E3932565FA9F50EE0C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4BDE8F4FEE2D46738D4EB981770487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24F6D-9789-47E1-80CD-F74EAEC3CB2F}"/>
      </w:docPartPr>
      <w:docPartBody>
        <w:p w:rsidR="003278FB" w:rsidRDefault="00073EB6">
          <w:pPr>
            <w:pStyle w:val="4BDE8F4FEE2D46738D4EB981770487C8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7799963C2CF1493CB74E212D898369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419162-A88D-442F-BDF1-878304C2EF0C}"/>
      </w:docPartPr>
      <w:docPartBody>
        <w:p w:rsidR="003278FB" w:rsidRDefault="00073EB6">
          <w:pPr>
            <w:pStyle w:val="7799963C2CF1493CB74E212D898369CC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3DA9E440061C46759585854D644124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EC71C4-9D84-49C3-AA02-ABA5C4001D1F}"/>
      </w:docPartPr>
      <w:docPartBody>
        <w:p w:rsidR="003278FB" w:rsidRDefault="00073EB6">
          <w:pPr>
            <w:pStyle w:val="3DA9E440061C46759585854D64412404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F6B075C6467D4AE7A7421DCC9F896A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1CC1A1-5594-4FD5-8626-CEA8F3F6FCD0}"/>
      </w:docPartPr>
      <w:docPartBody>
        <w:p w:rsidR="003278FB" w:rsidRDefault="00073EB6">
          <w:pPr>
            <w:pStyle w:val="F6B075C6467D4AE7A7421DCC9F896A1A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2C855C009E68481388B517DBF1C164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E1EBE9-B864-400A-BD67-68B8D84034CD}"/>
      </w:docPartPr>
      <w:docPartBody>
        <w:p w:rsidR="003278FB" w:rsidRDefault="00073EB6">
          <w:pPr>
            <w:pStyle w:val="2C855C009E68481388B517DBF1C164DE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7F1B4DFDFBF047BFAA8AE892C7CD38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51065-9C34-45AA-A44C-DAA544E8AAA8}"/>
      </w:docPartPr>
      <w:docPartBody>
        <w:p w:rsidR="003278FB" w:rsidRDefault="00073EB6">
          <w:pPr>
            <w:pStyle w:val="7F1B4DFDFBF047BFAA8AE892C7CD381A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7A14532CF9EC4D038472A4AB9CBAC4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376939-0DAE-4153-AD7E-307AE21A8B3F}"/>
      </w:docPartPr>
      <w:docPartBody>
        <w:p w:rsidR="003278FB" w:rsidRDefault="00073EB6">
          <w:pPr>
            <w:pStyle w:val="7A14532CF9EC4D038472A4AB9CBAC43D"/>
          </w:pPr>
          <w:r>
            <w:rPr>
              <w:rStyle w:val="PlaceholderText"/>
              <w:rFonts w:ascii="Cambria" w:eastAsiaTheme="minorHAnsi" w:hAnsi="Cambria"/>
              <w:sz w:val="24"/>
              <w:szCs w:val="24"/>
            </w:rPr>
            <w:t>_______________________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8FB"/>
    <w:rsid w:val="00073EB6"/>
    <w:rsid w:val="000A44B4"/>
    <w:rsid w:val="003278FB"/>
    <w:rsid w:val="0067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12A2DC562EF447A868CAF6CBF8FC6CD">
    <w:name w:val="012A2DC562EF447A868CAF6CBF8FC6CD"/>
  </w:style>
  <w:style w:type="paragraph" w:customStyle="1" w:styleId="287A7183BC51403BBB032D80CD5E3638">
    <w:name w:val="287A7183BC51403BBB032D80CD5E3638"/>
  </w:style>
  <w:style w:type="paragraph" w:customStyle="1" w:styleId="834A55D2BD164317BD57FC6D3BA78305">
    <w:name w:val="834A55D2BD164317BD57FC6D3BA78305"/>
  </w:style>
  <w:style w:type="paragraph" w:customStyle="1" w:styleId="0AB91F7D53E24B25A794A43CF7BD67BE">
    <w:name w:val="0AB91F7D53E24B25A794A43CF7BD67BE"/>
  </w:style>
  <w:style w:type="paragraph" w:customStyle="1" w:styleId="A65BC086E5184F86A0D089C985C44A79">
    <w:name w:val="A65BC086E5184F86A0D089C985C44A79"/>
  </w:style>
  <w:style w:type="paragraph" w:customStyle="1" w:styleId="9BAA1C1A08174E20876DB3DC04999A32">
    <w:name w:val="9BAA1C1A08174E20876DB3DC04999A32"/>
  </w:style>
  <w:style w:type="paragraph" w:customStyle="1" w:styleId="02ACD399A0754EE3873A2A960174AB15">
    <w:name w:val="02ACD399A0754EE3873A2A960174AB15"/>
  </w:style>
  <w:style w:type="paragraph" w:customStyle="1" w:styleId="5C0C68F6E1564F08984AFD977B296F98">
    <w:name w:val="5C0C68F6E1564F08984AFD977B296F98"/>
  </w:style>
  <w:style w:type="paragraph" w:customStyle="1" w:styleId="F17BC5138B43430CAAFD819308AC7E05">
    <w:name w:val="F17BC5138B43430CAAFD819308AC7E05"/>
  </w:style>
  <w:style w:type="paragraph" w:customStyle="1" w:styleId="D698819E1B8E407C9088A8C83F061ADA">
    <w:name w:val="D698819E1B8E407C9088A8C83F061ADA"/>
  </w:style>
  <w:style w:type="paragraph" w:customStyle="1" w:styleId="9C9560DA32CF4F8FB59331680AEFBD32">
    <w:name w:val="9C9560DA32CF4F8FB59331680AEFBD32"/>
  </w:style>
  <w:style w:type="paragraph" w:customStyle="1" w:styleId="9A9C2CB2322A480DA9AA796DBF82D017">
    <w:name w:val="9A9C2CB2322A480DA9AA796DBF82D017"/>
  </w:style>
  <w:style w:type="paragraph" w:customStyle="1" w:styleId="F00E3CF3846648C0AF6314F26FDA7D6C">
    <w:name w:val="F00E3CF3846648C0AF6314F26FDA7D6C"/>
  </w:style>
  <w:style w:type="paragraph" w:customStyle="1" w:styleId="267DE9CC8D5B4AE4813231916FAC8094">
    <w:name w:val="267DE9CC8D5B4AE4813231916FAC8094"/>
  </w:style>
  <w:style w:type="paragraph" w:customStyle="1" w:styleId="DA172ACDEEED403EBD52DFD0AE8BE939">
    <w:name w:val="DA172ACDEEED403EBD52DFD0AE8BE939"/>
  </w:style>
  <w:style w:type="paragraph" w:customStyle="1" w:styleId="27C61C06CE7545AA868B9FF861169CCB">
    <w:name w:val="27C61C06CE7545AA868B9FF861169CCB"/>
  </w:style>
  <w:style w:type="paragraph" w:customStyle="1" w:styleId="66E07D683BDE492AAE4D87635ABF5907">
    <w:name w:val="66E07D683BDE492AAE4D87635ABF5907"/>
  </w:style>
  <w:style w:type="paragraph" w:customStyle="1" w:styleId="6122A7C183EC47FEB88E5BFBAE568A6F">
    <w:name w:val="6122A7C183EC47FEB88E5BFBAE568A6F"/>
  </w:style>
  <w:style w:type="paragraph" w:customStyle="1" w:styleId="7BB074E6A53E44469B3028BD566216F0">
    <w:name w:val="7BB074E6A53E44469B3028BD566216F0"/>
  </w:style>
  <w:style w:type="paragraph" w:customStyle="1" w:styleId="051730FF5145473DA39E7CA2B76C8835">
    <w:name w:val="051730FF5145473DA39E7CA2B76C8835"/>
  </w:style>
  <w:style w:type="paragraph" w:customStyle="1" w:styleId="CB4AA97F46154398997D58A042BCDC8D">
    <w:name w:val="CB4AA97F46154398997D58A042BCDC8D"/>
  </w:style>
  <w:style w:type="paragraph" w:customStyle="1" w:styleId="48D540F789C24140986CF64CE785DFD5">
    <w:name w:val="48D540F789C24140986CF64CE785DFD5"/>
  </w:style>
  <w:style w:type="paragraph" w:customStyle="1" w:styleId="ABBA5F291E5245E38484B11BF6DCEC49">
    <w:name w:val="ABBA5F291E5245E38484B11BF6DCEC49"/>
  </w:style>
  <w:style w:type="paragraph" w:customStyle="1" w:styleId="F6C03EEE33904F809E5BF68F22E691A8">
    <w:name w:val="F6C03EEE33904F809E5BF68F22E691A8"/>
  </w:style>
  <w:style w:type="paragraph" w:customStyle="1" w:styleId="B80A256FC9904F9FBBF927A477EA726D">
    <w:name w:val="B80A256FC9904F9FBBF927A477EA726D"/>
  </w:style>
  <w:style w:type="paragraph" w:customStyle="1" w:styleId="E9251F15E2F74758A659DA2F7DF93A41">
    <w:name w:val="E9251F15E2F74758A659DA2F7DF93A41"/>
  </w:style>
  <w:style w:type="paragraph" w:customStyle="1" w:styleId="F7E564091D60440FB5114635FE759CCF">
    <w:name w:val="F7E564091D60440FB5114635FE759CCF"/>
  </w:style>
  <w:style w:type="paragraph" w:customStyle="1" w:styleId="7B2C76EBA21F49BCBCB75B655712719A">
    <w:name w:val="7B2C76EBA21F49BCBCB75B655712719A"/>
  </w:style>
  <w:style w:type="paragraph" w:customStyle="1" w:styleId="2C0C88714AE94E46AD7CCEF11B35EAEC">
    <w:name w:val="2C0C88714AE94E46AD7CCEF11B35EAEC"/>
  </w:style>
  <w:style w:type="paragraph" w:customStyle="1" w:styleId="1B99E7CB723C4FA4B09FA114C960CE17">
    <w:name w:val="1B99E7CB723C4FA4B09FA114C960CE17"/>
  </w:style>
  <w:style w:type="paragraph" w:customStyle="1" w:styleId="714C0B9D97E747D0B683A399953E6819">
    <w:name w:val="714C0B9D97E747D0B683A399953E6819"/>
  </w:style>
  <w:style w:type="paragraph" w:customStyle="1" w:styleId="BB9A29078194420BACCD5BFE001422DE">
    <w:name w:val="BB9A29078194420BACCD5BFE001422DE"/>
  </w:style>
  <w:style w:type="paragraph" w:customStyle="1" w:styleId="A819F6A40F764E7E946F19FDE04A28E5">
    <w:name w:val="A819F6A40F764E7E946F19FDE04A28E5"/>
  </w:style>
  <w:style w:type="paragraph" w:customStyle="1" w:styleId="84FAFEFE0F0F47CB9B20D72064981627">
    <w:name w:val="84FAFEFE0F0F47CB9B20D72064981627"/>
  </w:style>
  <w:style w:type="paragraph" w:customStyle="1" w:styleId="D035FB32FD714FDCB266C6A1CF4E146C">
    <w:name w:val="D035FB32FD714FDCB266C6A1CF4E146C"/>
  </w:style>
  <w:style w:type="paragraph" w:customStyle="1" w:styleId="2D5388B9281E490ABF8332B647484D90">
    <w:name w:val="2D5388B9281E490ABF8332B647484D90"/>
  </w:style>
  <w:style w:type="paragraph" w:customStyle="1" w:styleId="F4EE1C5B10FA4ABBAD90F6BA5CC66E23">
    <w:name w:val="F4EE1C5B10FA4ABBAD90F6BA5CC66E23"/>
  </w:style>
  <w:style w:type="paragraph" w:customStyle="1" w:styleId="879D27D2D8684F2FB1F2702B6FF21E0C">
    <w:name w:val="879D27D2D8684F2FB1F2702B6FF21E0C"/>
  </w:style>
  <w:style w:type="paragraph" w:customStyle="1" w:styleId="F4F1584C0DE849A59778FD292373508E">
    <w:name w:val="F4F1584C0DE849A59778FD292373508E"/>
  </w:style>
  <w:style w:type="paragraph" w:customStyle="1" w:styleId="ADAEC45E409042FC8B4498297A6FD880">
    <w:name w:val="ADAEC45E409042FC8B4498297A6FD880"/>
  </w:style>
  <w:style w:type="paragraph" w:customStyle="1" w:styleId="D67126E26FBB4BFD9AACC8240A3CB8F1">
    <w:name w:val="D67126E26FBB4BFD9AACC8240A3CB8F1"/>
  </w:style>
  <w:style w:type="paragraph" w:customStyle="1" w:styleId="33637D3A2A8B4EB3A895F15C7CC3FE27">
    <w:name w:val="33637D3A2A8B4EB3A895F15C7CC3FE27"/>
  </w:style>
  <w:style w:type="paragraph" w:customStyle="1" w:styleId="E3572665EE64414D8C1228BE1D9A28D5">
    <w:name w:val="E3572665EE64414D8C1228BE1D9A28D5"/>
  </w:style>
  <w:style w:type="paragraph" w:customStyle="1" w:styleId="5A66367AED6C4C71A772E40B79854368">
    <w:name w:val="5A66367AED6C4C71A772E40B79854368"/>
  </w:style>
  <w:style w:type="paragraph" w:customStyle="1" w:styleId="8DB3C716168642D18EC48DC06325F19E">
    <w:name w:val="8DB3C716168642D18EC48DC06325F19E"/>
  </w:style>
  <w:style w:type="paragraph" w:customStyle="1" w:styleId="C3D910B6B72A4C8EAA3F535A5E4CA837">
    <w:name w:val="C3D910B6B72A4C8EAA3F535A5E4CA837"/>
  </w:style>
  <w:style w:type="paragraph" w:customStyle="1" w:styleId="88C57100E25048E3932565FA9F50EE0C">
    <w:name w:val="88C57100E25048E3932565FA9F50EE0C"/>
  </w:style>
  <w:style w:type="paragraph" w:customStyle="1" w:styleId="4BDE8F4FEE2D46738D4EB981770487C8">
    <w:name w:val="4BDE8F4FEE2D46738D4EB981770487C8"/>
  </w:style>
  <w:style w:type="paragraph" w:customStyle="1" w:styleId="7799963C2CF1493CB74E212D898369CC">
    <w:name w:val="7799963C2CF1493CB74E212D898369CC"/>
  </w:style>
  <w:style w:type="paragraph" w:customStyle="1" w:styleId="3DA9E440061C46759585854D64412404">
    <w:name w:val="3DA9E440061C46759585854D64412404"/>
  </w:style>
  <w:style w:type="paragraph" w:customStyle="1" w:styleId="F6B075C6467D4AE7A7421DCC9F896A1A">
    <w:name w:val="F6B075C6467D4AE7A7421DCC9F896A1A"/>
  </w:style>
  <w:style w:type="paragraph" w:customStyle="1" w:styleId="2C855C009E68481388B517DBF1C164DE">
    <w:name w:val="2C855C009E68481388B517DBF1C164DE"/>
  </w:style>
  <w:style w:type="paragraph" w:customStyle="1" w:styleId="7F1B4DFDFBF047BFAA8AE892C7CD381A">
    <w:name w:val="7F1B4DFDFBF047BFAA8AE892C7CD381A"/>
  </w:style>
  <w:style w:type="paragraph" w:customStyle="1" w:styleId="7A14532CF9EC4D038472A4AB9CBAC43D">
    <w:name w:val="7A14532CF9EC4D038472A4AB9CBAC4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TEMPLATE-MANUSCRIPT-FINAL-v2 (2023-06-09).dotx</Template>
  <TotalTime>16</TotalTime>
  <Pages>41</Pages>
  <Words>1801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llapitanladylee1915@yahoo.com</cp:lastModifiedBy>
  <cp:revision>7</cp:revision>
  <dcterms:created xsi:type="dcterms:W3CDTF">2024-04-11T15:35:00Z</dcterms:created>
  <dcterms:modified xsi:type="dcterms:W3CDTF">2024-05-05T05:44:00Z</dcterms:modified>
</cp:coreProperties>
</file>