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17BD08" w14:textId="77777777" w:rsidR="008A2481" w:rsidRDefault="008A2481"/>
    <w:p w14:paraId="27BB8BDD" w14:textId="77777777" w:rsidR="00674CA0" w:rsidRDefault="004C576D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E8F831" wp14:editId="46862A65">
                <wp:simplePos x="0" y="0"/>
                <wp:positionH relativeFrom="column">
                  <wp:posOffset>-247922</wp:posOffset>
                </wp:positionH>
                <wp:positionV relativeFrom="paragraph">
                  <wp:posOffset>37465</wp:posOffset>
                </wp:positionV>
                <wp:extent cx="4626610" cy="1482090"/>
                <wp:effectExtent l="0" t="0" r="0" b="38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610" cy="148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3AD132" w14:textId="77777777" w:rsidR="00674CA0" w:rsidRDefault="00674CA0" w:rsidP="00674CA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4478453A" w14:textId="77777777" w:rsidR="00674CA0" w:rsidRDefault="00674CA0" w:rsidP="00674CA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5504A8A5" w14:textId="77777777" w:rsidR="00674CA0" w:rsidRPr="001410BC" w:rsidRDefault="00674CA0" w:rsidP="00674CA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2AE8F831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-19.5pt;margin-top:2.95pt;width:364.3pt;height:116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" filled="f" stroked="f" strokeweight=".5pt">
                <v:textbox>
                  <w:txbxContent>
                    <w:p w14:paraId="2D3AD132" w14:textId="77777777" w:rsidR="00674CA0" w:rsidRDefault="00674CA0" w:rsidP="00674CA0">
                      <w:pPr>
                        <w:spacing w:after="0" w:line="240" w:lineRule="auto"/>
                        <w:jc w:val="center"/>
                        <w:rPr>
                          <w:b/>
                          <w:sz w:val="24"/>
                        </w:rPr>
                      </w:pPr>
                    </w:p>
                    <w:p w14:paraId="4478453A" w14:textId="77777777" w:rsidR="00674CA0" w:rsidRDefault="00674CA0" w:rsidP="00674CA0">
                      <w:pPr>
                        <w:spacing w:after="0" w:line="240" w:lineRule="auto"/>
                        <w:jc w:val="center"/>
                        <w:rPr>
                          <w:b/>
                          <w:sz w:val="24"/>
                        </w:rPr>
                      </w:pPr>
                    </w:p>
                    <w:p w14:paraId="5504A8A5" w14:textId="77777777" w:rsidR="00674CA0" w:rsidRPr="001410BC" w:rsidRDefault="00674CA0" w:rsidP="00674CA0">
                      <w:pPr>
                        <w:spacing w:after="0" w:line="240" w:lineRule="auto"/>
                        <w:jc w:val="center"/>
                        <w:rPr>
                          <w:b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0F15A5A" w14:textId="77777777" w:rsidR="00674CA0" w:rsidRDefault="00674CA0"/>
    <w:p w14:paraId="262409F6" w14:textId="77777777" w:rsidR="00674CA0" w:rsidRDefault="00674CA0"/>
    <w:p w14:paraId="4F9EDEFC" w14:textId="77777777" w:rsidR="00674CA0" w:rsidRDefault="00674CA0"/>
    <w:p w14:paraId="1CDD415E" w14:textId="77777777" w:rsidR="00674CA0" w:rsidRDefault="00674CA0"/>
    <w:p w14:paraId="6F216220" w14:textId="77777777" w:rsidR="00674CA0" w:rsidRDefault="00674CA0"/>
    <w:p w14:paraId="6EBE618E" w14:textId="77777777" w:rsidR="00674CA0" w:rsidRDefault="00674CA0"/>
    <w:p w14:paraId="18B16F36" w14:textId="77777777" w:rsidR="00674CA0" w:rsidRDefault="002C1CDE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15402E" wp14:editId="5E4BF63B">
                <wp:simplePos x="0" y="0"/>
                <wp:positionH relativeFrom="column">
                  <wp:posOffset>-10885</wp:posOffset>
                </wp:positionH>
                <wp:positionV relativeFrom="paragraph">
                  <wp:posOffset>190047</wp:posOffset>
                </wp:positionV>
                <wp:extent cx="4253230" cy="1785257"/>
                <wp:effectExtent l="0" t="0" r="0" b="571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230" cy="1785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274D3B" w14:textId="77777777" w:rsidR="00874B53" w:rsidRPr="00674CA0" w:rsidRDefault="00874B53" w:rsidP="00874B53">
                            <w:pPr>
                              <w:spacing w:after="0" w:line="240" w:lineRule="auto"/>
                              <w:jc w:val="center"/>
                              <w:rPr>
                                <w:rFonts w:ascii="Garamond" w:hAnsi="Garamond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6CA919F" w14:textId="77777777" w:rsidR="00874B53" w:rsidRDefault="00874B53" w:rsidP="00874B53">
                            <w:pPr>
                              <w:tabs>
                                <w:tab w:val="left" w:pos="90"/>
                              </w:tabs>
                              <w:spacing w:after="0" w:line="240" w:lineRule="auto"/>
                              <w:jc w:val="center"/>
                              <w:rPr>
                                <w:rFonts w:ascii="Garamond" w:hAnsi="Garamond"/>
                                <w:b/>
                                <w:sz w:val="24"/>
                              </w:rPr>
                            </w:pPr>
                          </w:p>
                          <w:p w14:paraId="14415BA7" w14:textId="77777777" w:rsidR="00874B53" w:rsidRDefault="00874B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415402E" id="Text Box 16" o:spid="_x0000_s1027" type="#_x0000_t202" style="position:absolute;margin-left:-.85pt;margin-top:14.95pt;width:334.9pt;height:140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" filled="f" stroked="f" strokeweight=".5pt">
                <v:textbox>
                  <w:txbxContent>
                    <w:p w14:paraId="18274D3B" w14:textId="77777777" w:rsidR="00874B53" w:rsidRPr="00674CA0" w:rsidRDefault="00874B53" w:rsidP="00874B53">
                      <w:pPr>
                        <w:spacing w:after="0" w:line="240" w:lineRule="auto"/>
                        <w:jc w:val="center"/>
                        <w:rPr>
                          <w:rFonts w:ascii="Garamond" w:hAnsi="Garamond"/>
                          <w:b/>
                          <w:sz w:val="26"/>
                          <w:szCs w:val="26"/>
                        </w:rPr>
                      </w:pPr>
                    </w:p>
                    <w:p w14:paraId="36CA919F" w14:textId="77777777" w:rsidR="00874B53" w:rsidRDefault="00874B53" w:rsidP="00874B53">
                      <w:pPr>
                        <w:tabs>
                          <w:tab w:val="left" w:pos="90"/>
                        </w:tabs>
                        <w:spacing w:after="0" w:line="240" w:lineRule="auto"/>
                        <w:jc w:val="center"/>
                        <w:rPr>
                          <w:rFonts w:ascii="Garamond" w:hAnsi="Garamond"/>
                          <w:b/>
                          <w:sz w:val="24"/>
                        </w:rPr>
                      </w:pPr>
                    </w:p>
                    <w:p w14:paraId="14415BA7" w14:textId="77777777" w:rsidR="00874B53" w:rsidRDefault="00874B53"/>
                  </w:txbxContent>
                </v:textbox>
              </v:shape>
            </w:pict>
          </mc:Fallback>
        </mc:AlternateContent>
      </w:r>
    </w:p>
    <w:p w14:paraId="6A043060" w14:textId="77777777" w:rsidR="00674CA0" w:rsidRDefault="00674CA0"/>
    <w:p w14:paraId="3DC0B0D6" w14:textId="77777777" w:rsidR="008A2481" w:rsidRDefault="008A2481"/>
    <w:p w14:paraId="244CD30B" w14:textId="77777777" w:rsidR="005D384E" w:rsidRDefault="005D384E"/>
    <w:p w14:paraId="3249038C" w14:textId="77777777" w:rsidR="005D384E" w:rsidRDefault="005D384E"/>
    <w:p w14:paraId="3619CE54" w14:textId="77777777" w:rsidR="00674CA0" w:rsidRDefault="00674CA0"/>
    <w:p w14:paraId="170D3666" w14:textId="77777777" w:rsidR="008A2481" w:rsidRDefault="008A2481"/>
    <w:p w14:paraId="70EC9E46" w14:textId="77777777" w:rsidR="008A2481" w:rsidRDefault="008143DA" w:rsidP="005D384E">
      <w:pPr>
        <w:ind w:left="-173"/>
      </w:pPr>
      <w:r>
        <w:rPr>
          <w:noProof/>
          <w:lang w:val="en-PH" w:eastAsia="en-PH"/>
        </w:rPr>
        <w:lastRenderedPageBreak/>
        <w:drawing>
          <wp:anchor distT="0" distB="0" distL="114300" distR="114300" simplePos="0" relativeHeight="251670528" behindDoc="0" locked="0" layoutInCell="1" allowOverlap="1" wp14:anchorId="23322740" wp14:editId="561898B7">
            <wp:simplePos x="0" y="0"/>
            <wp:positionH relativeFrom="column">
              <wp:posOffset>3232785</wp:posOffset>
            </wp:positionH>
            <wp:positionV relativeFrom="paragraph">
              <wp:posOffset>246184</wp:posOffset>
            </wp:positionV>
            <wp:extent cx="721815" cy="664181"/>
            <wp:effectExtent l="0" t="0" r="0" b="3175"/>
            <wp:wrapNone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GradPrograms\Pictures\IMG_20140804_094040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0" t="3678" r="6513" b="25522"/>
                    <a:stretch/>
                  </pic:blipFill>
                  <pic:spPr bwMode="auto">
                    <a:xfrm>
                      <a:off x="0" y="0"/>
                      <a:ext cx="721815" cy="66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CDE">
        <w:rPr>
          <w:noProof/>
          <w:lang w:val="en-PH" w:eastAsia="en-PH"/>
        </w:rPr>
        <w:drawing>
          <wp:anchor distT="0" distB="0" distL="114300" distR="114300" simplePos="0" relativeHeight="251681792" behindDoc="0" locked="0" layoutInCell="1" allowOverlap="1" wp14:anchorId="08A795DA" wp14:editId="202C78DB">
            <wp:simplePos x="0" y="0"/>
            <wp:positionH relativeFrom="column">
              <wp:posOffset>2547439</wp:posOffset>
            </wp:positionH>
            <wp:positionV relativeFrom="paragraph">
              <wp:posOffset>228600</wp:posOffset>
            </wp:positionV>
            <wp:extent cx="707390" cy="707390"/>
            <wp:effectExtent l="0" t="0" r="0" b="0"/>
            <wp:wrapNone/>
            <wp:docPr id="17" name="Picture 17" descr="C:\Users\Pia\Downloads\SMU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a\Downloads\SMU LOG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1CDE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52526EC" wp14:editId="5D5322DE">
                <wp:simplePos x="0" y="0"/>
                <wp:positionH relativeFrom="column">
                  <wp:posOffset>-196215</wp:posOffset>
                </wp:positionH>
                <wp:positionV relativeFrom="paragraph">
                  <wp:posOffset>82641</wp:posOffset>
                </wp:positionV>
                <wp:extent cx="4751705" cy="4446905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1705" cy="4446905"/>
                          <a:chOff x="0" y="0"/>
                          <a:chExt cx="4752109" cy="4447309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4710546" cy="4405053"/>
                          </a:xfrm>
                          <a:prstGeom prst="rect">
                            <a:avLst/>
                          </a:prstGeom>
                          <a:solidFill>
                            <a:srgbClr val="EEECE1">
                              <a:alpha val="60000"/>
                            </a:srgbClr>
                          </a:solidFill>
                          <a:ln>
                            <a:noFill/>
                          </a:ln>
                          <a:effectLst>
                            <a:softEdge rad="31750"/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2258291" y="1246909"/>
                            <a:ext cx="2493818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63500"/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D413D0E" id="Group 3" o:spid="_x0000_s1026" style="position:absolute;margin-left:-15.45pt;margin-top:6.5pt;width:374.15pt;height:350.15pt;z-index:251665408" coordsize="47521,44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">
                <v:rect id="Rectangle 2" o:spid="_x0000_s1027" style="position:absolute;width:47105;height:44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" fillcolor="#eeece1" stroked="f" strokeweight="2pt">
                  <v:fill opacity="39321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22582;top:12469;width:24939;height:32004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">
                  <v:imagedata r:id="rId10" o:title="" chromakey="white"/>
                </v:shape>
              </v:group>
            </w:pict>
          </mc:Fallback>
        </mc:AlternateContent>
      </w:r>
      <w:r w:rsidR="002C1CDE">
        <w:rPr>
          <w:noProof/>
          <w:lang w:val="en-PH" w:eastAsia="en-PH"/>
        </w:rPr>
        <w:drawing>
          <wp:anchor distT="0" distB="0" distL="114300" distR="114300" simplePos="0" relativeHeight="251658240" behindDoc="0" locked="0" layoutInCell="1" allowOverlap="1" wp14:anchorId="596D9782" wp14:editId="5C5A2F8A">
            <wp:simplePos x="0" y="0"/>
            <wp:positionH relativeFrom="column">
              <wp:posOffset>-191770</wp:posOffset>
            </wp:positionH>
            <wp:positionV relativeFrom="paragraph">
              <wp:posOffset>99060</wp:posOffset>
            </wp:positionV>
            <wp:extent cx="4710430" cy="44056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9" t="-314" r="23652" b="314"/>
                    <a:stretch/>
                  </pic:blipFill>
                  <pic:spPr bwMode="auto">
                    <a:xfrm>
                      <a:off x="0" y="0"/>
                      <a:ext cx="4710430" cy="4405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0DE9D" w14:textId="6F538B1D" w:rsidR="00A71358" w:rsidRDefault="00DA272D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DEAEC2" wp14:editId="1BE2F1FD">
                <wp:simplePos x="0" y="0"/>
                <wp:positionH relativeFrom="column">
                  <wp:posOffset>67310</wp:posOffset>
                </wp:positionH>
                <wp:positionV relativeFrom="paragraph">
                  <wp:posOffset>3443976</wp:posOffset>
                </wp:positionV>
                <wp:extent cx="638175" cy="534838"/>
                <wp:effectExtent l="0" t="0" r="9525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534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FC82C42" w14:textId="77777777" w:rsidR="004B34C7" w:rsidRPr="004B34C7" w:rsidRDefault="004B34C7" w:rsidP="004B34C7">
                            <w:pPr>
                              <w:pStyle w:val="NoSpacing"/>
                              <w:rPr>
                                <w:rFonts w:ascii="Cambria" w:hAnsi="Cambria"/>
                                <w:sz w:val="44"/>
                                <w:szCs w:val="24"/>
                              </w:rPr>
                            </w:pPr>
                            <w:r w:rsidRPr="00D95D40">
                              <w:rPr>
                                <w:rFonts w:ascii="Cambria" w:hAnsi="Cambria"/>
                                <w:b/>
                                <w:sz w:val="32"/>
                                <w:szCs w:val="24"/>
                              </w:rPr>
                              <w:sym w:font="Symbol" w:char="F0F0"/>
                            </w:r>
                            <w:r w:rsidR="00DA272D">
                              <w:rPr>
                                <w:rFonts w:ascii="Cambria" w:hAnsi="Cambria"/>
                                <w:b/>
                                <w:sz w:val="44"/>
                                <w:szCs w:val="24"/>
                              </w:rPr>
                              <w:t xml:space="preserve"> </w:t>
                            </w:r>
                            <w:r w:rsidRPr="004B34C7">
                              <w:rPr>
                                <w:rFonts w:ascii="Cambria" w:hAnsi="Cambria"/>
                                <w:sz w:val="28"/>
                                <w:szCs w:val="24"/>
                              </w:rPr>
                              <w:t>RC</w:t>
                            </w:r>
                          </w:p>
                          <w:p w14:paraId="5D56B372" w14:textId="77777777" w:rsidR="004B34C7" w:rsidRPr="004B34C7" w:rsidRDefault="004B34C7" w:rsidP="004B34C7">
                            <w:pPr>
                              <w:pStyle w:val="NoSpacing"/>
                              <w:rPr>
                                <w:rFonts w:ascii="Cambria" w:hAnsi="Cambria"/>
                                <w:sz w:val="52"/>
                                <w:szCs w:val="24"/>
                              </w:rPr>
                            </w:pPr>
                            <w:r w:rsidRPr="00D95D40">
                              <w:rPr>
                                <w:rFonts w:ascii="Cambria" w:hAnsi="Cambria"/>
                                <w:b/>
                                <w:sz w:val="32"/>
                                <w:szCs w:val="24"/>
                              </w:rPr>
                              <w:sym w:font="Symbol" w:char="F0F0"/>
                            </w:r>
                            <w:r w:rsidRPr="004B34C7">
                              <w:rPr>
                                <w:rFonts w:ascii="Cambria" w:hAnsi="Cambria"/>
                                <w:sz w:val="44"/>
                                <w:szCs w:val="24"/>
                              </w:rPr>
                              <w:t xml:space="preserve"> </w:t>
                            </w:r>
                            <w:r w:rsidRPr="004B34C7">
                              <w:rPr>
                                <w:rFonts w:ascii="Cambria" w:hAnsi="Cambria"/>
                                <w:sz w:val="28"/>
                                <w:szCs w:val="24"/>
                              </w:rPr>
                              <w:t>URC</w:t>
                            </w:r>
                          </w:p>
                          <w:p w14:paraId="622F0397" w14:textId="77777777" w:rsidR="004B34C7" w:rsidRPr="004B34C7" w:rsidRDefault="004B34C7" w:rsidP="004B34C7">
                            <w:pPr>
                              <w:pStyle w:val="NoSpacing"/>
                              <w:rPr>
                                <w:rFonts w:ascii="Cambria" w:hAnsi="Cambria"/>
                                <w:b/>
                                <w:sz w:val="52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DEAEC2" id="Text Box 5" o:spid="_x0000_s1028" type="#_x0000_t202" style="position:absolute;margin-left:5.3pt;margin-top:271.2pt;width:50.25pt;height:42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" filled="f" stroked="f" strokeweight=".5pt">
                <v:textbox inset="0,0,0,0">
                  <w:txbxContent>
                    <w:p w14:paraId="1FC82C42" w14:textId="77777777" w:rsidR="004B34C7" w:rsidRPr="004B34C7" w:rsidRDefault="004B34C7" w:rsidP="004B34C7">
                      <w:pPr>
                        <w:pStyle w:val="NoSpacing"/>
                        <w:rPr>
                          <w:rFonts w:ascii="Cambria" w:hAnsi="Cambria"/>
                          <w:sz w:val="44"/>
                          <w:szCs w:val="24"/>
                        </w:rPr>
                      </w:pPr>
                      <w:r w:rsidRPr="00D95D40">
                        <w:rPr>
                          <w:rFonts w:ascii="Cambria" w:hAnsi="Cambria"/>
                          <w:b/>
                          <w:sz w:val="32"/>
                          <w:szCs w:val="24"/>
                        </w:rPr>
                        <w:sym w:font="Symbol" w:char="F0F0"/>
                      </w:r>
                      <w:r w:rsidR="00DA272D">
                        <w:rPr>
                          <w:rFonts w:ascii="Cambria" w:hAnsi="Cambria"/>
                          <w:b/>
                          <w:sz w:val="44"/>
                          <w:szCs w:val="24"/>
                        </w:rPr>
                        <w:t xml:space="preserve"> </w:t>
                      </w:r>
                      <w:r w:rsidRPr="004B34C7">
                        <w:rPr>
                          <w:rFonts w:ascii="Cambria" w:hAnsi="Cambria"/>
                          <w:sz w:val="28"/>
                          <w:szCs w:val="24"/>
                        </w:rPr>
                        <w:t>RC</w:t>
                      </w:r>
                    </w:p>
                    <w:p w14:paraId="5D56B372" w14:textId="77777777" w:rsidR="004B34C7" w:rsidRPr="004B34C7" w:rsidRDefault="004B34C7" w:rsidP="004B34C7">
                      <w:pPr>
                        <w:pStyle w:val="NoSpacing"/>
                        <w:rPr>
                          <w:rFonts w:ascii="Cambria" w:hAnsi="Cambria"/>
                          <w:sz w:val="52"/>
                          <w:szCs w:val="24"/>
                        </w:rPr>
                      </w:pPr>
                      <w:r w:rsidRPr="00D95D40">
                        <w:rPr>
                          <w:rFonts w:ascii="Cambria" w:hAnsi="Cambria"/>
                          <w:b/>
                          <w:sz w:val="32"/>
                          <w:szCs w:val="24"/>
                        </w:rPr>
                        <w:sym w:font="Symbol" w:char="F0F0"/>
                      </w:r>
                      <w:r w:rsidRPr="004B34C7">
                        <w:rPr>
                          <w:rFonts w:ascii="Cambria" w:hAnsi="Cambria"/>
                          <w:sz w:val="44"/>
                          <w:szCs w:val="24"/>
                        </w:rPr>
                        <w:t xml:space="preserve"> </w:t>
                      </w:r>
                      <w:r w:rsidRPr="004B34C7">
                        <w:rPr>
                          <w:rFonts w:ascii="Cambria" w:hAnsi="Cambria"/>
                          <w:sz w:val="28"/>
                          <w:szCs w:val="24"/>
                        </w:rPr>
                        <w:t>URC</w:t>
                      </w:r>
                    </w:p>
                    <w:p w14:paraId="622F0397" w14:textId="77777777" w:rsidR="004B34C7" w:rsidRPr="004B34C7" w:rsidRDefault="004B34C7" w:rsidP="004B34C7">
                      <w:pPr>
                        <w:pStyle w:val="NoSpacing"/>
                        <w:rPr>
                          <w:rFonts w:ascii="Cambria" w:hAnsi="Cambria"/>
                          <w:b/>
                          <w:sz w:val="52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A260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6A4283" wp14:editId="62CD15C3">
                <wp:simplePos x="0" y="0"/>
                <wp:positionH relativeFrom="column">
                  <wp:posOffset>1044575</wp:posOffset>
                </wp:positionH>
                <wp:positionV relativeFrom="paragraph">
                  <wp:posOffset>3459424</wp:posOffset>
                </wp:positionV>
                <wp:extent cx="2396531" cy="597877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531" cy="5978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68372" w14:textId="042AD8FA" w:rsidR="00BC540B" w:rsidRPr="00AF5444" w:rsidRDefault="00D43011" w:rsidP="00BC540B">
                            <w:pPr>
                              <w:pStyle w:val="NoSpacing"/>
                              <w:jc w:val="center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</w:rPr>
                              <w:t>${Adviser}</w:t>
                            </w:r>
                          </w:p>
                          <w:p w14:paraId="401D96F6" w14:textId="77777777" w:rsidR="00BC540B" w:rsidRPr="00A67BF8" w:rsidRDefault="00BC540B" w:rsidP="00BC540B">
                            <w:pPr>
                              <w:jc w:val="center"/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</w:pPr>
                            <w:r w:rsidRPr="00A67BF8">
                              <w:rPr>
                                <w:rFonts w:asciiTheme="majorHAnsi" w:hAnsiTheme="majorHAnsi"/>
                                <w:sz w:val="26"/>
                                <w:szCs w:val="26"/>
                              </w:rPr>
                              <w:t>Adviser</w:t>
                            </w:r>
                          </w:p>
                          <w:p w14:paraId="4A354072" w14:textId="77777777" w:rsidR="002A260B" w:rsidRDefault="002A26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6A4283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9" type="#_x0000_t202" style="position:absolute;margin-left:82.25pt;margin-top:272.4pt;width:188.7pt;height:47.1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" filled="f" stroked="f" strokeweight=".5pt">
                <v:textbox>
                  <w:txbxContent>
                    <w:p w14:paraId="44F68372" w14:textId="042AD8FA" w:rsidR="00BC540B" w:rsidRPr="00AF5444" w:rsidRDefault="00D43011" w:rsidP="00BC540B">
                      <w:pPr>
                        <w:pStyle w:val="NoSpacing"/>
                        <w:jc w:val="center"/>
                        <w:rPr>
                          <w:rFonts w:ascii="Cambria" w:hAnsi="Cambri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b/>
                          <w:sz w:val="24"/>
                          <w:szCs w:val="24"/>
                        </w:rPr>
                        <w:t>${Adviser}</w:t>
                      </w:r>
                    </w:p>
                    <w:p w14:paraId="401D96F6" w14:textId="77777777" w:rsidR="00BC540B" w:rsidRPr="00A67BF8" w:rsidRDefault="00BC540B" w:rsidP="00BC540B">
                      <w:pPr>
                        <w:jc w:val="center"/>
                        <w:rPr>
                          <w:rFonts w:asciiTheme="majorHAnsi" w:hAnsiTheme="majorHAnsi"/>
                          <w:sz w:val="26"/>
                          <w:szCs w:val="26"/>
                        </w:rPr>
                      </w:pPr>
                      <w:r w:rsidRPr="00A67BF8">
                        <w:rPr>
                          <w:rFonts w:asciiTheme="majorHAnsi" w:hAnsiTheme="majorHAnsi"/>
                          <w:sz w:val="26"/>
                          <w:szCs w:val="26"/>
                        </w:rPr>
                        <w:t>Adviser</w:t>
                      </w:r>
                    </w:p>
                    <w:p w14:paraId="4A354072" w14:textId="77777777" w:rsidR="002A260B" w:rsidRDefault="002A260B"/>
                  </w:txbxContent>
                </v:textbox>
              </v:shape>
            </w:pict>
          </mc:Fallback>
        </mc:AlternateContent>
      </w:r>
      <w:r w:rsidR="00D43011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E91C67" wp14:editId="6C8FD0E1">
                <wp:simplePos x="0" y="0"/>
                <wp:positionH relativeFrom="column">
                  <wp:posOffset>607060</wp:posOffset>
                </wp:positionH>
                <wp:positionV relativeFrom="paragraph">
                  <wp:posOffset>1649207</wp:posOffset>
                </wp:positionV>
                <wp:extent cx="3150158" cy="773723"/>
                <wp:effectExtent l="0" t="0" r="0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158" cy="7737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B08016" w14:textId="3B879675" w:rsidR="002A260B" w:rsidRPr="00A67BF8" w:rsidRDefault="002A260B" w:rsidP="002A260B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inorHAnsi"/>
                                <w:b/>
                                <w:i/>
                                <w:sz w:val="26"/>
                                <w:szCs w:val="26"/>
                              </w:rPr>
                            </w:pPr>
                            <w:r w:rsidRPr="00A67BF8">
                              <w:rPr>
                                <w:rFonts w:asciiTheme="majorHAnsi" w:hAnsiTheme="majorHAnsi" w:cstheme="minorHAnsi"/>
                                <w:b/>
                                <w:i/>
                                <w:sz w:val="26"/>
                                <w:szCs w:val="26"/>
                              </w:rPr>
                              <w:t>“</w:t>
                            </w:r>
                            <w:r w:rsidR="00D43011">
                              <w:rPr>
                                <w:rFonts w:asciiTheme="majorHAnsi" w:hAnsiTheme="majorHAnsi" w:cstheme="minorHAnsi"/>
                                <w:b/>
                                <w:i/>
                                <w:sz w:val="26"/>
                                <w:szCs w:val="26"/>
                              </w:rPr>
                              <w:t>${Title}</w:t>
                            </w:r>
                            <w:r w:rsidRPr="00A67BF8">
                              <w:rPr>
                                <w:rFonts w:asciiTheme="majorHAnsi" w:hAnsiTheme="majorHAnsi" w:cstheme="minorHAnsi"/>
                                <w:b/>
                                <w:i/>
                                <w:sz w:val="26"/>
                                <w:szCs w:val="26"/>
                              </w:rPr>
                              <w:t>”</w:t>
                            </w:r>
                          </w:p>
                          <w:p w14:paraId="202EAC21" w14:textId="77777777" w:rsidR="00CB1F55" w:rsidRDefault="00CB1F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91C67" id="Text Box 12" o:spid="_x0000_s1030" type="#_x0000_t202" style="position:absolute;margin-left:47.8pt;margin-top:129.85pt;width:248.05pt;height:60.9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" filled="f" stroked="f" strokeweight=".5pt">
                <v:textbox>
                  <w:txbxContent>
                    <w:p w14:paraId="3AB08016" w14:textId="3B879675" w:rsidR="002A260B" w:rsidRPr="00A67BF8" w:rsidRDefault="002A260B" w:rsidP="002A260B">
                      <w:pPr>
                        <w:spacing w:after="0"/>
                        <w:jc w:val="center"/>
                        <w:rPr>
                          <w:rFonts w:asciiTheme="majorHAnsi" w:hAnsiTheme="majorHAnsi" w:cstheme="minorHAnsi"/>
                          <w:b/>
                          <w:i/>
                          <w:sz w:val="26"/>
                          <w:szCs w:val="26"/>
                        </w:rPr>
                      </w:pPr>
                      <w:r w:rsidRPr="00A67BF8">
                        <w:rPr>
                          <w:rFonts w:asciiTheme="majorHAnsi" w:hAnsiTheme="majorHAnsi" w:cstheme="minorHAnsi"/>
                          <w:b/>
                          <w:i/>
                          <w:sz w:val="26"/>
                          <w:szCs w:val="26"/>
                        </w:rPr>
                        <w:t>“</w:t>
                      </w:r>
                      <w:r w:rsidR="00D43011">
                        <w:rPr>
                          <w:rFonts w:asciiTheme="majorHAnsi" w:hAnsiTheme="majorHAnsi" w:cstheme="minorHAnsi"/>
                          <w:b/>
                          <w:i/>
                          <w:sz w:val="26"/>
                          <w:szCs w:val="26"/>
                        </w:rPr>
                        <w:t>${Title}</w:t>
                      </w:r>
                      <w:r w:rsidRPr="00A67BF8">
                        <w:rPr>
                          <w:rFonts w:asciiTheme="majorHAnsi" w:hAnsiTheme="majorHAnsi" w:cstheme="minorHAnsi"/>
                          <w:b/>
                          <w:i/>
                          <w:sz w:val="26"/>
                          <w:szCs w:val="26"/>
                        </w:rPr>
                        <w:t>”</w:t>
                      </w:r>
                    </w:p>
                    <w:p w14:paraId="202EAC21" w14:textId="77777777" w:rsidR="00CB1F55" w:rsidRDefault="00CB1F55"/>
                  </w:txbxContent>
                </v:textbox>
              </v:shape>
            </w:pict>
          </mc:Fallback>
        </mc:AlternateContent>
      </w:r>
      <w:r w:rsidR="002C1CD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3DA356" wp14:editId="35B00E88">
                <wp:simplePos x="0" y="0"/>
                <wp:positionH relativeFrom="column">
                  <wp:posOffset>-34290</wp:posOffset>
                </wp:positionH>
                <wp:positionV relativeFrom="paragraph">
                  <wp:posOffset>35560</wp:posOffset>
                </wp:positionV>
                <wp:extent cx="4364990" cy="39484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4990" cy="3948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E8C0EE" w14:textId="77777777" w:rsidR="001410BC" w:rsidRPr="00A67BF8" w:rsidRDefault="00B370CA" w:rsidP="001410BC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</w:pPr>
                            <w:r w:rsidRPr="00A67BF8"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  <w:t>Saint Mary’s University</w:t>
                            </w:r>
                          </w:p>
                          <w:p w14:paraId="283E31CB" w14:textId="77777777" w:rsidR="00B370CA" w:rsidRPr="00A67BF8" w:rsidRDefault="00B370CA" w:rsidP="001410BC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i/>
                                <w:sz w:val="24"/>
                              </w:rPr>
                            </w:pPr>
                            <w:r w:rsidRPr="00A67BF8">
                              <w:rPr>
                                <w:rFonts w:asciiTheme="majorHAnsi" w:hAnsiTheme="majorHAnsi"/>
                                <w:i/>
                                <w:sz w:val="24"/>
                              </w:rPr>
                              <w:t>Bayombong, Nueva Vizcaya</w:t>
                            </w:r>
                          </w:p>
                          <w:p w14:paraId="75090F96" w14:textId="77777777" w:rsidR="00B370CA" w:rsidRPr="00A67BF8" w:rsidRDefault="00B370CA" w:rsidP="001410BC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sz w:val="24"/>
                              </w:rPr>
                            </w:pPr>
                          </w:p>
                          <w:p w14:paraId="77A7DB56" w14:textId="77777777" w:rsidR="000466FE" w:rsidRPr="00A67BF8" w:rsidRDefault="000466FE" w:rsidP="001410BC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sz w:val="24"/>
                              </w:rPr>
                            </w:pPr>
                          </w:p>
                          <w:p w14:paraId="7D96572B" w14:textId="77777777" w:rsidR="008143DA" w:rsidRPr="00A67BF8" w:rsidRDefault="008143DA" w:rsidP="008143DA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</w:pPr>
                            <w:r w:rsidRPr="00A67BF8"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  <w:t>SCHOOL OF ENGINEERING, ARCHITECTURE</w:t>
                            </w:r>
                          </w:p>
                          <w:p w14:paraId="0B9B003D" w14:textId="77777777" w:rsidR="008143DA" w:rsidRPr="00A67BF8" w:rsidRDefault="008143DA" w:rsidP="008143DA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</w:pPr>
                            <w:r w:rsidRPr="00A67BF8"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  <w:t>AND INFORMATION TECHNOLOGY</w:t>
                            </w:r>
                          </w:p>
                          <w:p w14:paraId="5464E220" w14:textId="1C5D1984" w:rsidR="008143DA" w:rsidRPr="00A67BF8" w:rsidRDefault="008143DA" w:rsidP="00CC6104">
                            <w:pPr>
                              <w:spacing w:after="12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</w:pPr>
                            <w:r w:rsidRPr="00A67BF8"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  <w:t xml:space="preserve">Bachelor of Science in </w:t>
                            </w:r>
                            <w:r w:rsidR="00D43011"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  <w:t>${Course}</w:t>
                            </w:r>
                          </w:p>
                          <w:p w14:paraId="3D43C7C8" w14:textId="23427F41" w:rsidR="00674CA0" w:rsidRPr="00353F56" w:rsidRDefault="00D43011" w:rsidP="004F1AF5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sz w:val="24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</w:rPr>
                              <w:t>S.Y. ${SchoolYear}</w:t>
                            </w:r>
                          </w:p>
                          <w:p w14:paraId="6C541B8B" w14:textId="77777777" w:rsidR="00674CA0" w:rsidRPr="00A67BF8" w:rsidRDefault="00674CA0" w:rsidP="001410BC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b/>
                                <w:sz w:val="14"/>
                              </w:rPr>
                            </w:pPr>
                          </w:p>
                          <w:p w14:paraId="71B1A62B" w14:textId="77777777" w:rsidR="004808BE" w:rsidRPr="00A67BF8" w:rsidRDefault="004808BE" w:rsidP="00CB1F55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</w:pPr>
                          </w:p>
                          <w:p w14:paraId="4740B76E" w14:textId="77777777" w:rsidR="00241AAA" w:rsidRPr="00A67BF8" w:rsidRDefault="00241AAA" w:rsidP="00241AAA">
                            <w:pPr>
                              <w:spacing w:after="0" w:line="240" w:lineRule="auto"/>
                              <w:ind w:right="187"/>
                              <w:jc w:val="center"/>
                              <w:rPr>
                                <w:rFonts w:asciiTheme="majorHAnsi" w:hAnsiTheme="majorHAnsi" w:cstheme="minorHAnsi"/>
                                <w:b/>
                              </w:rPr>
                            </w:pPr>
                          </w:p>
                          <w:p w14:paraId="18C9E1E3" w14:textId="77777777" w:rsidR="00AF5444" w:rsidRDefault="00AF5444" w:rsidP="00AF5444">
                            <w:pPr>
                              <w:spacing w:after="0" w:line="240" w:lineRule="auto"/>
                              <w:ind w:right="5"/>
                              <w:jc w:val="center"/>
                              <w:rPr>
                                <w:rFonts w:asciiTheme="majorHAnsi" w:hAnsiTheme="majorHAnsi"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3EB7CA9" w14:textId="77777777" w:rsidR="00AF5444" w:rsidRDefault="00AF5444" w:rsidP="00AF5444">
                            <w:pPr>
                              <w:spacing w:after="0" w:line="240" w:lineRule="auto"/>
                              <w:ind w:right="5"/>
                              <w:jc w:val="center"/>
                              <w:rPr>
                                <w:rFonts w:asciiTheme="majorHAnsi" w:hAnsiTheme="majorHAnsi"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4C1A25E7" w14:textId="77777777" w:rsidR="00CB1F55" w:rsidRDefault="00CB1F55" w:rsidP="00AF5444">
                            <w:pPr>
                              <w:spacing w:after="0" w:line="240" w:lineRule="auto"/>
                              <w:ind w:right="5"/>
                              <w:jc w:val="center"/>
                              <w:rPr>
                                <w:rFonts w:asciiTheme="majorHAnsi" w:hAnsiTheme="majorHAnsi"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222CE5D6" w14:textId="77777777" w:rsidR="00CF2FF7" w:rsidRPr="00AF5444" w:rsidRDefault="008143DA" w:rsidP="00AF5444">
                            <w:pPr>
                              <w:spacing w:after="0" w:line="240" w:lineRule="auto"/>
                              <w:ind w:right="5"/>
                              <w:jc w:val="center"/>
                              <w:rPr>
                                <w:rFonts w:asciiTheme="majorHAnsi" w:hAnsiTheme="majorHAnsi" w:cstheme="minorHAnsi"/>
                                <w:sz w:val="24"/>
                                <w:szCs w:val="24"/>
                              </w:rPr>
                            </w:pPr>
                            <w:r w:rsidRPr="00AF5444">
                              <w:rPr>
                                <w:rFonts w:asciiTheme="majorHAnsi" w:hAnsiTheme="majorHAnsi" w:cstheme="minorHAnsi"/>
                                <w:sz w:val="24"/>
                                <w:szCs w:val="24"/>
                              </w:rPr>
                              <w:t>Researchers</w:t>
                            </w:r>
                          </w:p>
                          <w:p w14:paraId="2F7A1132" w14:textId="6A495F8E" w:rsidR="00CF2FF7" w:rsidRDefault="00D43011" w:rsidP="00AF5444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</w:rPr>
                              <w:t>${Students}</w:t>
                            </w:r>
                          </w:p>
                          <w:p w14:paraId="78F26575" w14:textId="77777777" w:rsidR="00AF5444" w:rsidRDefault="00AF5444" w:rsidP="00241AAA">
                            <w:pPr>
                              <w:pStyle w:val="NoSpacing"/>
                              <w:jc w:val="center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062B1F7C" w14:textId="77777777" w:rsidR="00AF5444" w:rsidRDefault="00AF5444" w:rsidP="00241AAA">
                            <w:pPr>
                              <w:pStyle w:val="NoSpacing"/>
                              <w:jc w:val="center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</w:rPr>
                            </w:pPr>
                            <w:bookmarkStart w:id="0" w:name="_GoBack"/>
                            <w:bookmarkEnd w:id="0"/>
                          </w:p>
                          <w:p w14:paraId="3F6393C4" w14:textId="77777777" w:rsidR="002A260B" w:rsidRDefault="002A260B" w:rsidP="00241AAA">
                            <w:pPr>
                              <w:pStyle w:val="NoSpacing"/>
                              <w:jc w:val="center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6A289720" w14:textId="77777777" w:rsidR="001410BC" w:rsidRPr="00A67BF8" w:rsidRDefault="001410BC" w:rsidP="001410BC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3DA356" id="Text Box 4" o:spid="_x0000_s1031" type="#_x0000_t202" style="position:absolute;margin-left:-2.7pt;margin-top:2.8pt;width:343.7pt;height:310.9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" filled="f" stroked="f" strokeweight=".5pt">
                <v:textbox>
                  <w:txbxContent>
                    <w:p w14:paraId="1CE8C0EE" w14:textId="77777777" w:rsidR="001410BC" w:rsidRPr="00A67BF8" w:rsidRDefault="00B370CA" w:rsidP="001410BC">
                      <w:pPr>
                        <w:spacing w:after="0" w:line="240" w:lineRule="auto"/>
                        <w:rPr>
                          <w:rFonts w:asciiTheme="majorHAnsi" w:hAnsiTheme="majorHAnsi"/>
                          <w:b/>
                          <w:sz w:val="24"/>
                        </w:rPr>
                      </w:pPr>
                      <w:r w:rsidRPr="00A67BF8">
                        <w:rPr>
                          <w:rFonts w:asciiTheme="majorHAnsi" w:hAnsiTheme="majorHAnsi"/>
                          <w:b/>
                          <w:sz w:val="24"/>
                        </w:rPr>
                        <w:t>Saint Mary’s University</w:t>
                      </w:r>
                    </w:p>
                    <w:p w14:paraId="283E31CB" w14:textId="77777777" w:rsidR="00B370CA" w:rsidRPr="00A67BF8" w:rsidRDefault="00B370CA" w:rsidP="001410BC">
                      <w:pPr>
                        <w:spacing w:after="0" w:line="240" w:lineRule="auto"/>
                        <w:rPr>
                          <w:rFonts w:asciiTheme="majorHAnsi" w:hAnsiTheme="majorHAnsi"/>
                          <w:i/>
                          <w:sz w:val="24"/>
                        </w:rPr>
                      </w:pPr>
                      <w:r w:rsidRPr="00A67BF8">
                        <w:rPr>
                          <w:rFonts w:asciiTheme="majorHAnsi" w:hAnsiTheme="majorHAnsi"/>
                          <w:i/>
                          <w:sz w:val="24"/>
                        </w:rPr>
                        <w:t>Bayombong, Nueva Vizcaya</w:t>
                      </w:r>
                    </w:p>
                    <w:p w14:paraId="75090F96" w14:textId="77777777" w:rsidR="00B370CA" w:rsidRPr="00A67BF8" w:rsidRDefault="00B370CA" w:rsidP="001410BC">
                      <w:pPr>
                        <w:spacing w:after="0" w:line="240" w:lineRule="auto"/>
                        <w:rPr>
                          <w:rFonts w:asciiTheme="majorHAnsi" w:hAnsiTheme="majorHAnsi"/>
                          <w:sz w:val="24"/>
                        </w:rPr>
                      </w:pPr>
                    </w:p>
                    <w:p w14:paraId="77A7DB56" w14:textId="77777777" w:rsidR="000466FE" w:rsidRPr="00A67BF8" w:rsidRDefault="000466FE" w:rsidP="001410BC">
                      <w:pPr>
                        <w:spacing w:after="0" w:line="240" w:lineRule="auto"/>
                        <w:rPr>
                          <w:rFonts w:asciiTheme="majorHAnsi" w:hAnsiTheme="majorHAnsi"/>
                          <w:sz w:val="24"/>
                        </w:rPr>
                      </w:pPr>
                    </w:p>
                    <w:p w14:paraId="7D96572B" w14:textId="77777777" w:rsidR="008143DA" w:rsidRPr="00A67BF8" w:rsidRDefault="008143DA" w:rsidP="008143DA">
                      <w:pPr>
                        <w:spacing w:after="0" w:line="240" w:lineRule="auto"/>
                        <w:jc w:val="center"/>
                        <w:rPr>
                          <w:rFonts w:asciiTheme="majorHAnsi" w:hAnsiTheme="majorHAnsi"/>
                          <w:b/>
                          <w:sz w:val="24"/>
                        </w:rPr>
                      </w:pPr>
                      <w:r w:rsidRPr="00A67BF8">
                        <w:rPr>
                          <w:rFonts w:asciiTheme="majorHAnsi" w:hAnsiTheme="majorHAnsi"/>
                          <w:b/>
                          <w:sz w:val="24"/>
                        </w:rPr>
                        <w:t>SCHOOL OF ENGINEERING, ARCHITECTURE</w:t>
                      </w:r>
                    </w:p>
                    <w:p w14:paraId="0B9B003D" w14:textId="77777777" w:rsidR="008143DA" w:rsidRPr="00A67BF8" w:rsidRDefault="008143DA" w:rsidP="008143DA">
                      <w:pPr>
                        <w:spacing w:after="0" w:line="240" w:lineRule="auto"/>
                        <w:jc w:val="center"/>
                        <w:rPr>
                          <w:rFonts w:asciiTheme="majorHAnsi" w:hAnsiTheme="majorHAnsi"/>
                          <w:b/>
                          <w:sz w:val="24"/>
                        </w:rPr>
                      </w:pPr>
                      <w:r w:rsidRPr="00A67BF8">
                        <w:rPr>
                          <w:rFonts w:asciiTheme="majorHAnsi" w:hAnsiTheme="majorHAnsi"/>
                          <w:b/>
                          <w:sz w:val="24"/>
                        </w:rPr>
                        <w:t>AND INFORMATION TECHNOLOGY</w:t>
                      </w:r>
                    </w:p>
                    <w:p w14:paraId="5464E220" w14:textId="1C5D1984" w:rsidR="008143DA" w:rsidRPr="00A67BF8" w:rsidRDefault="008143DA" w:rsidP="00CC6104">
                      <w:pPr>
                        <w:spacing w:after="120" w:line="240" w:lineRule="auto"/>
                        <w:jc w:val="center"/>
                        <w:rPr>
                          <w:rFonts w:asciiTheme="majorHAnsi" w:hAnsiTheme="majorHAnsi"/>
                          <w:b/>
                          <w:sz w:val="24"/>
                        </w:rPr>
                      </w:pPr>
                      <w:r w:rsidRPr="00A67BF8">
                        <w:rPr>
                          <w:rFonts w:asciiTheme="majorHAnsi" w:hAnsiTheme="majorHAnsi"/>
                          <w:b/>
                          <w:sz w:val="24"/>
                        </w:rPr>
                        <w:t xml:space="preserve">Bachelor of Science in </w:t>
                      </w:r>
                      <w:r w:rsidR="00D43011">
                        <w:rPr>
                          <w:rFonts w:asciiTheme="majorHAnsi" w:hAnsiTheme="majorHAnsi"/>
                          <w:b/>
                          <w:sz w:val="24"/>
                        </w:rPr>
                        <w:t>${Course}</w:t>
                      </w:r>
                    </w:p>
                    <w:p w14:paraId="3D43C7C8" w14:textId="23427F41" w:rsidR="00674CA0" w:rsidRPr="00353F56" w:rsidRDefault="00D43011" w:rsidP="004F1AF5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sz w:val="24"/>
                        </w:rPr>
                      </w:pPr>
                      <w:r>
                        <w:rPr>
                          <w:rFonts w:ascii="Cambria" w:hAnsi="Cambria"/>
                          <w:sz w:val="24"/>
                        </w:rPr>
                        <w:t>S.Y. ${SchoolYear}</w:t>
                      </w:r>
                    </w:p>
                    <w:p w14:paraId="6C541B8B" w14:textId="77777777" w:rsidR="00674CA0" w:rsidRPr="00A67BF8" w:rsidRDefault="00674CA0" w:rsidP="001410BC">
                      <w:pPr>
                        <w:spacing w:after="0" w:line="240" w:lineRule="auto"/>
                        <w:rPr>
                          <w:rFonts w:asciiTheme="majorHAnsi" w:hAnsiTheme="majorHAnsi"/>
                          <w:b/>
                          <w:sz w:val="14"/>
                        </w:rPr>
                      </w:pPr>
                    </w:p>
                    <w:p w14:paraId="71B1A62B" w14:textId="77777777" w:rsidR="004808BE" w:rsidRPr="00A67BF8" w:rsidRDefault="004808BE" w:rsidP="00CB1F55">
                      <w:pPr>
                        <w:spacing w:after="0" w:line="240" w:lineRule="auto"/>
                        <w:jc w:val="center"/>
                        <w:rPr>
                          <w:rFonts w:asciiTheme="majorHAnsi" w:hAnsiTheme="majorHAnsi"/>
                          <w:b/>
                          <w:sz w:val="24"/>
                        </w:rPr>
                      </w:pPr>
                    </w:p>
                    <w:p w14:paraId="4740B76E" w14:textId="77777777" w:rsidR="00241AAA" w:rsidRPr="00A67BF8" w:rsidRDefault="00241AAA" w:rsidP="00241AAA">
                      <w:pPr>
                        <w:spacing w:after="0" w:line="240" w:lineRule="auto"/>
                        <w:ind w:right="187"/>
                        <w:jc w:val="center"/>
                        <w:rPr>
                          <w:rFonts w:asciiTheme="majorHAnsi" w:hAnsiTheme="majorHAnsi" w:cstheme="minorHAnsi"/>
                          <w:b/>
                        </w:rPr>
                      </w:pPr>
                    </w:p>
                    <w:p w14:paraId="18C9E1E3" w14:textId="77777777" w:rsidR="00AF5444" w:rsidRDefault="00AF5444" w:rsidP="00AF5444">
                      <w:pPr>
                        <w:spacing w:after="0" w:line="240" w:lineRule="auto"/>
                        <w:ind w:right="5"/>
                        <w:jc w:val="center"/>
                        <w:rPr>
                          <w:rFonts w:asciiTheme="majorHAnsi" w:hAnsiTheme="majorHAnsi" w:cstheme="minorHAnsi"/>
                          <w:sz w:val="24"/>
                          <w:szCs w:val="24"/>
                        </w:rPr>
                      </w:pPr>
                    </w:p>
                    <w:p w14:paraId="13EB7CA9" w14:textId="77777777" w:rsidR="00AF5444" w:rsidRDefault="00AF5444" w:rsidP="00AF5444">
                      <w:pPr>
                        <w:spacing w:after="0" w:line="240" w:lineRule="auto"/>
                        <w:ind w:right="5"/>
                        <w:jc w:val="center"/>
                        <w:rPr>
                          <w:rFonts w:asciiTheme="majorHAnsi" w:hAnsiTheme="majorHAnsi" w:cstheme="minorHAnsi"/>
                          <w:sz w:val="24"/>
                          <w:szCs w:val="24"/>
                        </w:rPr>
                      </w:pPr>
                    </w:p>
                    <w:p w14:paraId="4C1A25E7" w14:textId="77777777" w:rsidR="00CB1F55" w:rsidRDefault="00CB1F55" w:rsidP="00AF5444">
                      <w:pPr>
                        <w:spacing w:after="0" w:line="240" w:lineRule="auto"/>
                        <w:ind w:right="5"/>
                        <w:jc w:val="center"/>
                        <w:rPr>
                          <w:rFonts w:asciiTheme="majorHAnsi" w:hAnsiTheme="majorHAnsi" w:cstheme="minorHAnsi"/>
                          <w:sz w:val="24"/>
                          <w:szCs w:val="24"/>
                        </w:rPr>
                      </w:pPr>
                    </w:p>
                    <w:p w14:paraId="222CE5D6" w14:textId="77777777" w:rsidR="00CF2FF7" w:rsidRPr="00AF5444" w:rsidRDefault="008143DA" w:rsidP="00AF5444">
                      <w:pPr>
                        <w:spacing w:after="0" w:line="240" w:lineRule="auto"/>
                        <w:ind w:right="5"/>
                        <w:jc w:val="center"/>
                        <w:rPr>
                          <w:rFonts w:asciiTheme="majorHAnsi" w:hAnsiTheme="majorHAnsi" w:cstheme="minorHAnsi"/>
                          <w:sz w:val="24"/>
                          <w:szCs w:val="24"/>
                        </w:rPr>
                      </w:pPr>
                      <w:r w:rsidRPr="00AF5444">
                        <w:rPr>
                          <w:rFonts w:asciiTheme="majorHAnsi" w:hAnsiTheme="majorHAnsi" w:cstheme="minorHAnsi"/>
                          <w:sz w:val="24"/>
                          <w:szCs w:val="24"/>
                        </w:rPr>
                        <w:t>Researchers</w:t>
                      </w:r>
                    </w:p>
                    <w:p w14:paraId="2F7A1132" w14:textId="6A495F8E" w:rsidR="00CF2FF7" w:rsidRDefault="00D43011" w:rsidP="00AF5444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b/>
                          <w:sz w:val="24"/>
                          <w:szCs w:val="24"/>
                        </w:rPr>
                        <w:t>${Students}</w:t>
                      </w:r>
                    </w:p>
                    <w:p w14:paraId="78F26575" w14:textId="77777777" w:rsidR="00AF5444" w:rsidRDefault="00AF5444" w:rsidP="00241AAA">
                      <w:pPr>
                        <w:pStyle w:val="NoSpacing"/>
                        <w:jc w:val="center"/>
                        <w:rPr>
                          <w:rFonts w:ascii="Cambria" w:hAnsi="Cambria"/>
                          <w:b/>
                          <w:sz w:val="24"/>
                          <w:szCs w:val="24"/>
                        </w:rPr>
                      </w:pPr>
                    </w:p>
                    <w:p w14:paraId="062B1F7C" w14:textId="77777777" w:rsidR="00AF5444" w:rsidRDefault="00AF5444" w:rsidP="00241AAA">
                      <w:pPr>
                        <w:pStyle w:val="NoSpacing"/>
                        <w:jc w:val="center"/>
                        <w:rPr>
                          <w:rFonts w:ascii="Cambria" w:hAnsi="Cambria"/>
                          <w:b/>
                          <w:sz w:val="24"/>
                          <w:szCs w:val="24"/>
                        </w:rPr>
                      </w:pPr>
                      <w:bookmarkStart w:id="1" w:name="_GoBack"/>
                      <w:bookmarkEnd w:id="1"/>
                    </w:p>
                    <w:p w14:paraId="3F6393C4" w14:textId="77777777" w:rsidR="002A260B" w:rsidRDefault="002A260B" w:rsidP="00241AAA">
                      <w:pPr>
                        <w:pStyle w:val="NoSpacing"/>
                        <w:jc w:val="center"/>
                        <w:rPr>
                          <w:rFonts w:ascii="Cambria" w:hAnsi="Cambria"/>
                          <w:b/>
                          <w:sz w:val="24"/>
                          <w:szCs w:val="24"/>
                        </w:rPr>
                      </w:pPr>
                    </w:p>
                    <w:p w14:paraId="6A289720" w14:textId="77777777" w:rsidR="001410BC" w:rsidRPr="00A67BF8" w:rsidRDefault="001410BC" w:rsidP="001410BC">
                      <w:pPr>
                        <w:spacing w:after="0" w:line="240" w:lineRule="auto"/>
                        <w:rPr>
                          <w:rFonts w:asciiTheme="majorHAnsi" w:hAnsiTheme="majorHAnsi"/>
                          <w:b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A71358" w:rsidSect="005D384E">
      <w:pgSz w:w="7920" w:h="7920"/>
      <w:pgMar w:top="173" w:right="720" w:bottom="173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0AE40A" w14:textId="77777777" w:rsidR="00226726" w:rsidRDefault="00226726" w:rsidP="00DE600C">
      <w:pPr>
        <w:spacing w:after="0" w:line="240" w:lineRule="auto"/>
      </w:pPr>
      <w:r>
        <w:separator/>
      </w:r>
    </w:p>
  </w:endnote>
  <w:endnote w:type="continuationSeparator" w:id="0">
    <w:p w14:paraId="3877A09A" w14:textId="77777777" w:rsidR="00226726" w:rsidRDefault="00226726" w:rsidP="00DE6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7107DE" w14:textId="77777777" w:rsidR="00226726" w:rsidRDefault="00226726" w:rsidP="00DE600C">
      <w:pPr>
        <w:spacing w:after="0" w:line="240" w:lineRule="auto"/>
      </w:pPr>
      <w:r>
        <w:separator/>
      </w:r>
    </w:p>
  </w:footnote>
  <w:footnote w:type="continuationSeparator" w:id="0">
    <w:p w14:paraId="24BEF565" w14:textId="77777777" w:rsidR="00226726" w:rsidRDefault="00226726" w:rsidP="00DE60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DDE"/>
    <w:rsid w:val="00044BDC"/>
    <w:rsid w:val="000466FE"/>
    <w:rsid w:val="000616F7"/>
    <w:rsid w:val="001410BC"/>
    <w:rsid w:val="001F226E"/>
    <w:rsid w:val="00226726"/>
    <w:rsid w:val="00241AAA"/>
    <w:rsid w:val="002A260B"/>
    <w:rsid w:val="002C1CDE"/>
    <w:rsid w:val="00320FA8"/>
    <w:rsid w:val="00336383"/>
    <w:rsid w:val="00353F56"/>
    <w:rsid w:val="00362483"/>
    <w:rsid w:val="00402164"/>
    <w:rsid w:val="00425026"/>
    <w:rsid w:val="004808BE"/>
    <w:rsid w:val="004B34C7"/>
    <w:rsid w:val="004C1DDE"/>
    <w:rsid w:val="004C576D"/>
    <w:rsid w:val="004C7D27"/>
    <w:rsid w:val="004F1AF5"/>
    <w:rsid w:val="004F5B59"/>
    <w:rsid w:val="00540130"/>
    <w:rsid w:val="00596299"/>
    <w:rsid w:val="005D384E"/>
    <w:rsid w:val="006325C0"/>
    <w:rsid w:val="00674CA0"/>
    <w:rsid w:val="007732F8"/>
    <w:rsid w:val="008143DA"/>
    <w:rsid w:val="008333D9"/>
    <w:rsid w:val="00874B53"/>
    <w:rsid w:val="008A2481"/>
    <w:rsid w:val="008A6FC1"/>
    <w:rsid w:val="008D75E7"/>
    <w:rsid w:val="008E5B7F"/>
    <w:rsid w:val="00992DA6"/>
    <w:rsid w:val="00A67BF8"/>
    <w:rsid w:val="00A71358"/>
    <w:rsid w:val="00A824B0"/>
    <w:rsid w:val="00AF5444"/>
    <w:rsid w:val="00B370CA"/>
    <w:rsid w:val="00BC540B"/>
    <w:rsid w:val="00BD37D3"/>
    <w:rsid w:val="00C57D3D"/>
    <w:rsid w:val="00C65A98"/>
    <w:rsid w:val="00C854BC"/>
    <w:rsid w:val="00CB1F55"/>
    <w:rsid w:val="00CC6104"/>
    <w:rsid w:val="00CD0A9D"/>
    <w:rsid w:val="00CF2FF7"/>
    <w:rsid w:val="00D013B0"/>
    <w:rsid w:val="00D43011"/>
    <w:rsid w:val="00D472EB"/>
    <w:rsid w:val="00D822C8"/>
    <w:rsid w:val="00D95D40"/>
    <w:rsid w:val="00DA272D"/>
    <w:rsid w:val="00DE600C"/>
    <w:rsid w:val="00E16AC0"/>
    <w:rsid w:val="00E40911"/>
    <w:rsid w:val="00E456B8"/>
    <w:rsid w:val="00E61473"/>
    <w:rsid w:val="00E65E08"/>
    <w:rsid w:val="00F7439C"/>
    <w:rsid w:val="00FF1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F47C5"/>
  <w15:docId w15:val="{C7950C28-11AC-4A7C-89A8-A848B3C6C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4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B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E60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00C"/>
  </w:style>
  <w:style w:type="paragraph" w:styleId="Footer">
    <w:name w:val="footer"/>
    <w:basedOn w:val="Normal"/>
    <w:link w:val="FooterChar"/>
    <w:uiPriority w:val="99"/>
    <w:unhideWhenUsed/>
    <w:rsid w:val="00DE60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00C"/>
  </w:style>
  <w:style w:type="paragraph" w:styleId="NoSpacing">
    <w:name w:val="No Spacing"/>
    <w:uiPriority w:val="1"/>
    <w:qFormat/>
    <w:rsid w:val="005D384E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A67BF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OneDrive\Documents\Micay\FORMS\FORM%20-%20CD-Cove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FORM - CD-Cover</Template>
  <TotalTime>4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mika</cp:lastModifiedBy>
  <cp:revision>2</cp:revision>
  <cp:lastPrinted>2021-08-03T02:11:00Z</cp:lastPrinted>
  <dcterms:created xsi:type="dcterms:W3CDTF">2024-04-11T15:26:00Z</dcterms:created>
  <dcterms:modified xsi:type="dcterms:W3CDTF">2024-05-01T09:18:00Z</dcterms:modified>
</cp:coreProperties>
</file>